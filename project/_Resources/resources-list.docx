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3E15" w:rsidRPr="00F03E15" w:rsidRDefault="00F03E15" w:rsidP="00F03E15">
      <w:pPr>
        <w:pStyle w:val="berschrift1"/>
      </w:pPr>
      <w:r>
        <w:t>i</w:t>
      </w:r>
      <w:r w:rsidR="00F40BBC" w:rsidRPr="00F40BBC">
        <w:t>mageres</w:t>
      </w:r>
      <w:r w:rsidR="00F40BBC">
        <w:t>.dll</w:t>
      </w:r>
    </w:p>
    <w:p w:rsidR="00F40BBC" w:rsidRDefault="0095361D" w:rsidP="00F03E15">
      <w:r>
        <w:t xml:space="preserve">Collection of </w:t>
      </w:r>
      <w:proofErr w:type="spellStart"/>
      <w:r>
        <w:t>systemwide</w:t>
      </w:r>
      <w:proofErr w:type="spellEnd"/>
      <w:r>
        <w:t xml:space="preserve"> icons</w:t>
      </w:r>
      <w:r w:rsidR="00541193">
        <w:t xml:space="preserve"> + Logon-Screen background</w:t>
      </w:r>
    </w:p>
    <w:p w:rsidR="00F03E15" w:rsidRDefault="00F03E15" w:rsidP="00F03E15">
      <w:pPr>
        <w:pStyle w:val="berschrift1"/>
      </w:pPr>
      <w:r>
        <w:t>imagesp1.dll</w:t>
      </w:r>
    </w:p>
    <w:p w:rsidR="00F03E15" w:rsidRDefault="0095361D" w:rsidP="00F03E15">
      <w:r>
        <w:t>Extra icons for optical media</w:t>
      </w:r>
      <w:r w:rsidR="00F03E15">
        <w:t xml:space="preserve"> (CD, DVD, BD + CD/DVD/BD-Rom)</w:t>
      </w:r>
    </w:p>
    <w:p w:rsidR="006D4777" w:rsidRDefault="006D4777" w:rsidP="006D4777">
      <w:pPr>
        <w:pStyle w:val="berschrift1"/>
      </w:pPr>
      <w:r>
        <w:t>DDOres.dll</w:t>
      </w:r>
    </w:p>
    <w:p w:rsidR="006D4777" w:rsidRPr="00F03E15" w:rsidRDefault="006D4777" w:rsidP="00F03E15">
      <w:r>
        <w:t xml:space="preserve">Collection of </w:t>
      </w:r>
      <w:proofErr w:type="spellStart"/>
      <w:r>
        <w:t>systemwide</w:t>
      </w:r>
      <w:proofErr w:type="spellEnd"/>
      <w:r>
        <w:t xml:space="preserve"> device icons</w:t>
      </w:r>
    </w:p>
    <w:p w:rsidR="00F40BBC" w:rsidRDefault="00F40BBC" w:rsidP="00671646">
      <w:pPr>
        <w:pStyle w:val="berschrift1"/>
      </w:pPr>
      <w:r w:rsidRPr="00F40BBC">
        <w:t>cmd.exe</w:t>
      </w:r>
    </w:p>
    <w:p w:rsidR="00297B09" w:rsidRPr="00F03E15" w:rsidRDefault="00297B09" w:rsidP="00DB6E26">
      <w:pPr>
        <w:jc w:val="left"/>
      </w:pPr>
      <w:r>
        <w:rPr>
          <w:noProof/>
          <w:lang w:val="de-DE"/>
        </w:rPr>
        <w:drawing>
          <wp:inline distT="0" distB="0" distL="0" distR="0" wp14:anchorId="40A391C2" wp14:editId="5E1BA694">
            <wp:extent cx="4630521" cy="2299419"/>
            <wp:effectExtent l="0" t="0" r="0" b="571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2" t="1737" r="1025" b="2023"/>
                    <a:stretch/>
                  </pic:blipFill>
                  <pic:spPr bwMode="auto">
                    <a:xfrm>
                      <a:off x="0" y="0"/>
                      <a:ext cx="4643542" cy="2305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B09" w:rsidRDefault="00297B09" w:rsidP="00297B09">
      <w:pPr>
        <w:pStyle w:val="berschrift1"/>
      </w:pPr>
      <w:proofErr w:type="spellStart"/>
      <w:r>
        <w:t>timedate.cpl</w:t>
      </w:r>
      <w:proofErr w:type="spellEnd"/>
    </w:p>
    <w:p w:rsidR="00297B09" w:rsidRDefault="00297B09" w:rsidP="00F03E15"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271F93" wp14:editId="48F2F795">
                <wp:simplePos x="0" y="0"/>
                <wp:positionH relativeFrom="column">
                  <wp:posOffset>3810635</wp:posOffset>
                </wp:positionH>
                <wp:positionV relativeFrom="paragraph">
                  <wp:posOffset>1179195</wp:posOffset>
                </wp:positionV>
                <wp:extent cx="0" cy="233680"/>
                <wp:effectExtent l="95250" t="38100" r="57150" b="13970"/>
                <wp:wrapNone/>
                <wp:docPr id="7" name="Gerade Verbindung mit Pfei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7" o:spid="_x0000_s1026" type="#_x0000_t32" style="position:absolute;margin-left:300.05pt;margin-top:92.85pt;width:0;height:18.4pt;flip:y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" strokecolor="red" strokeweight="1.5pt">
                <v:stroke endarrow="open"/>
              </v:shape>
            </w:pict>
          </mc:Fallback>
        </mc:AlternateContent>
      </w: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901C76" wp14:editId="6FA0C15E">
                <wp:simplePos x="0" y="0"/>
                <wp:positionH relativeFrom="column">
                  <wp:posOffset>4915789</wp:posOffset>
                </wp:positionH>
                <wp:positionV relativeFrom="paragraph">
                  <wp:posOffset>2093239</wp:posOffset>
                </wp:positionV>
                <wp:extent cx="219456" cy="0"/>
                <wp:effectExtent l="0" t="76200" r="28575" b="114300"/>
                <wp:wrapNone/>
                <wp:docPr id="8" name="Gerade Verbindung mit Pfei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456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Gerade Verbindung mit Pfeil 8" o:spid="_x0000_s1026" type="#_x0000_t32" style="position:absolute;margin-left:387.05pt;margin-top:164.8pt;width:17.3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" strokecolor="red" strokeweight="1.5pt">
                <v:stroke endarrow="open"/>
              </v:shape>
            </w:pict>
          </mc:Fallback>
        </mc:AlternateContent>
      </w: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6A43BC" wp14:editId="5FB55019">
                <wp:simplePos x="0" y="0"/>
                <wp:positionH relativeFrom="column">
                  <wp:posOffset>1594688</wp:posOffset>
                </wp:positionH>
                <wp:positionV relativeFrom="paragraph">
                  <wp:posOffset>1582038</wp:posOffset>
                </wp:positionV>
                <wp:extent cx="351130" cy="321869"/>
                <wp:effectExtent l="0" t="0" r="11430" b="21590"/>
                <wp:wrapNone/>
                <wp:docPr id="6" name="El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30" cy="32186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6" o:spid="_x0000_s1026" style="position:absolute;margin-left:125.55pt;margin-top:124.55pt;width:27.65pt;height:25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" filled="f" strokecolor="red" strokeweight="2pt"/>
            </w:pict>
          </mc:Fallback>
        </mc:AlternateContent>
      </w:r>
      <w:r>
        <w:rPr>
          <w:noProof/>
          <w:lang w:val="de-DE"/>
        </w:rPr>
        <w:drawing>
          <wp:inline distT="0" distB="0" distL="0" distR="0" wp14:anchorId="49CEAFE4" wp14:editId="193E8B62">
            <wp:extent cx="5761355" cy="304912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0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B09" w:rsidRDefault="00297B09" w:rsidP="00297B09">
      <w:pPr>
        <w:pStyle w:val="berschrift1"/>
      </w:pPr>
      <w:r>
        <w:lastRenderedPageBreak/>
        <w:t>notepad.exe</w:t>
      </w:r>
    </w:p>
    <w:p w:rsidR="00297B09" w:rsidRDefault="00297B09" w:rsidP="00F03E15">
      <w:r>
        <w:rPr>
          <w:noProof/>
          <w:lang w:val="de-DE"/>
        </w:rPr>
        <w:drawing>
          <wp:inline distT="0" distB="0" distL="0" distR="0" wp14:anchorId="58CFDFE9" wp14:editId="39CDCB9B">
            <wp:extent cx="5086350" cy="203835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523" w:rsidRDefault="00937806" w:rsidP="00937806">
      <w:pPr>
        <w:pStyle w:val="berschrift1"/>
      </w:pPr>
      <w:r>
        <w:t>Taskmgr.exe</w:t>
      </w:r>
    </w:p>
    <w:p w:rsidR="00937806" w:rsidRDefault="00D10899" w:rsidP="00F03E15">
      <w:r>
        <w:rPr>
          <w:noProof/>
          <w:lang w:val="de-DE"/>
        </w:rPr>
        <w:drawing>
          <wp:inline distT="0" distB="0" distL="0" distR="0" wp14:anchorId="32AC2C56" wp14:editId="122DC0E0">
            <wp:extent cx="3895725" cy="4314825"/>
            <wp:effectExtent l="0" t="0" r="9525" b="952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806" w:rsidRDefault="00937806" w:rsidP="00937806">
      <w:pPr>
        <w:pStyle w:val="berschrift1"/>
      </w:pPr>
      <w:r w:rsidRPr="00937806">
        <w:t>SnippingTool.exe</w:t>
      </w:r>
    </w:p>
    <w:p w:rsidR="00D10899" w:rsidRDefault="00D10899" w:rsidP="00D10899">
      <w:r>
        <w:rPr>
          <w:noProof/>
          <w:lang w:val="de-DE"/>
        </w:rPr>
        <w:drawing>
          <wp:inline distT="0" distB="0" distL="0" distR="0" wp14:anchorId="5A0956CB" wp14:editId="33537DE4">
            <wp:extent cx="2457450" cy="1133475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899" w:rsidRDefault="00D10899" w:rsidP="00D10899">
      <w:pPr>
        <w:pStyle w:val="berschrift1"/>
      </w:pPr>
      <w:r>
        <w:lastRenderedPageBreak/>
        <w:t>Wordpad.exe</w:t>
      </w:r>
    </w:p>
    <w:p w:rsidR="00D10899" w:rsidRDefault="005D0488" w:rsidP="00D10899">
      <w:r>
        <w:rPr>
          <w:noProof/>
          <w:lang w:val="de-DE"/>
        </w:rPr>
        <w:drawing>
          <wp:inline distT="0" distB="0" distL="0" distR="0" wp14:anchorId="4253457D" wp14:editId="0F43E8F3">
            <wp:extent cx="5761355" cy="1824082"/>
            <wp:effectExtent l="0" t="0" r="0" b="508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82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899" w:rsidRDefault="00D10899" w:rsidP="00D10899">
      <w:pPr>
        <w:pStyle w:val="berschrift1"/>
      </w:pPr>
      <w:r>
        <w:t>Mspaint.exe</w:t>
      </w:r>
    </w:p>
    <w:p w:rsidR="005D0488" w:rsidRDefault="0099130D" w:rsidP="005D0488">
      <w:r>
        <w:rPr>
          <w:noProof/>
          <w:lang w:val="de-DE"/>
        </w:rPr>
        <w:drawing>
          <wp:inline distT="0" distB="0" distL="0" distR="0" wp14:anchorId="547DB18C" wp14:editId="1F3D87BB">
            <wp:extent cx="5761355" cy="1818569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81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E26" w:rsidRDefault="00DB6E26" w:rsidP="00DB6E26">
      <w:pPr>
        <w:pStyle w:val="berschrift1"/>
      </w:pPr>
      <w:r>
        <w:t>Calc.exe</w:t>
      </w:r>
    </w:p>
    <w:p w:rsidR="00DB6E26" w:rsidRDefault="00DB6E26" w:rsidP="005D0488">
      <w:r>
        <w:rPr>
          <w:noProof/>
          <w:lang w:val="de-DE"/>
        </w:rPr>
        <w:drawing>
          <wp:inline distT="0" distB="0" distL="0" distR="0" wp14:anchorId="67CFA40C" wp14:editId="4C1A03A8">
            <wp:extent cx="2143125" cy="2990850"/>
            <wp:effectExtent l="0" t="0" r="9525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E26" w:rsidRDefault="00DB6E26" w:rsidP="00DB6E26">
      <w:pPr>
        <w:pStyle w:val="berschrift1"/>
      </w:pPr>
      <w:r w:rsidRPr="00DB6E26">
        <w:lastRenderedPageBreak/>
        <w:t>SoundRecorder.exe</w:t>
      </w:r>
    </w:p>
    <w:p w:rsidR="00DB6E26" w:rsidRDefault="00DB6E26" w:rsidP="005D0488">
      <w:r>
        <w:rPr>
          <w:noProof/>
          <w:lang w:val="de-DE"/>
        </w:rPr>
        <w:drawing>
          <wp:inline distT="0" distB="0" distL="0" distR="0" wp14:anchorId="05E0CEA3" wp14:editId="4257B1D6">
            <wp:extent cx="3914775" cy="523875"/>
            <wp:effectExtent l="0" t="0" r="9525" b="952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30D" w:rsidRDefault="0099130D" w:rsidP="0099130D">
      <w:pPr>
        <w:pStyle w:val="berschrift1"/>
      </w:pPr>
      <w:r w:rsidRPr="0099130D">
        <w:t>charmap.exe</w:t>
      </w:r>
    </w:p>
    <w:p w:rsidR="0099130D" w:rsidRDefault="0099130D" w:rsidP="005D0488">
      <w:r>
        <w:rPr>
          <w:noProof/>
          <w:lang w:val="de-DE"/>
        </w:rPr>
        <w:drawing>
          <wp:inline distT="0" distB="0" distL="0" distR="0" wp14:anchorId="05AFD4B9" wp14:editId="6DD6DF91">
            <wp:extent cx="4591050" cy="3895725"/>
            <wp:effectExtent l="0" t="0" r="0" b="952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7A4" w:rsidRDefault="002F6DD6" w:rsidP="00A917A4">
      <w:pPr>
        <w:pStyle w:val="berschrift1"/>
      </w:pPr>
      <w:r>
        <w:rPr>
          <w:noProof/>
          <w:lang w:val="de-DE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86813F4" wp14:editId="0BD24FFC">
                <wp:simplePos x="0" y="0"/>
                <wp:positionH relativeFrom="column">
                  <wp:posOffset>176530</wp:posOffset>
                </wp:positionH>
                <wp:positionV relativeFrom="paragraph">
                  <wp:posOffset>309880</wp:posOffset>
                </wp:positionV>
                <wp:extent cx="333375" cy="342900"/>
                <wp:effectExtent l="0" t="0" r="28575" b="19050"/>
                <wp:wrapNone/>
                <wp:docPr id="40" name="Ellips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40" o:spid="_x0000_s1026" style="position:absolute;margin-left:13.9pt;margin-top:24.4pt;width:26.25pt;height:2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" filled="f" strokecolor="red" strokeweight="2pt"/>
            </w:pict>
          </mc:Fallback>
        </mc:AlternateContent>
      </w:r>
      <w:r w:rsidR="00A917A4">
        <w:t>regedit.exe</w:t>
      </w:r>
    </w:p>
    <w:p w:rsidR="00A917A4" w:rsidRDefault="002F6DD6" w:rsidP="005D0488"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06549E6" wp14:editId="68D0C3CF">
                <wp:simplePos x="0" y="0"/>
                <wp:positionH relativeFrom="column">
                  <wp:posOffset>753745</wp:posOffset>
                </wp:positionH>
                <wp:positionV relativeFrom="paragraph">
                  <wp:posOffset>1004570</wp:posOffset>
                </wp:positionV>
                <wp:extent cx="497205" cy="482600"/>
                <wp:effectExtent l="0" t="0" r="17145" b="12700"/>
                <wp:wrapNone/>
                <wp:docPr id="39" name="Ellips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05" cy="482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39" o:spid="_x0000_s1026" style="position:absolute;margin-left:59.35pt;margin-top:79.1pt;width:39.15pt;height:3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" filled="f" strokecolor="red" strokeweight="2pt"/>
            </w:pict>
          </mc:Fallback>
        </mc:AlternateContent>
      </w:r>
      <w:r w:rsidR="00A917A4">
        <w:rPr>
          <w:noProof/>
          <w:lang w:val="de-DE"/>
        </w:rPr>
        <w:drawing>
          <wp:inline distT="0" distB="0" distL="0" distR="0" wp14:anchorId="2B07127F" wp14:editId="495D6648">
            <wp:extent cx="5596128" cy="3130905"/>
            <wp:effectExtent l="0" t="0" r="508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3511" r="2919" b="2594"/>
                    <a:stretch/>
                  </pic:blipFill>
                  <pic:spPr bwMode="auto">
                    <a:xfrm>
                      <a:off x="0" y="0"/>
                      <a:ext cx="5593194" cy="3129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30D" w:rsidRDefault="0099130D" w:rsidP="004B0E5F">
      <w:pPr>
        <w:pStyle w:val="berschrift1"/>
      </w:pPr>
      <w:proofErr w:type="spellStart"/>
      <w:r w:rsidRPr="0099130D">
        <w:t>telephon.cpl</w:t>
      </w:r>
      <w:proofErr w:type="spellEnd"/>
    </w:p>
    <w:p w:rsidR="004B0E5F" w:rsidRDefault="004B0E5F" w:rsidP="004B0E5F"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5B4C0A" wp14:editId="6880F339">
                <wp:simplePos x="0" y="0"/>
                <wp:positionH relativeFrom="column">
                  <wp:posOffset>2706598</wp:posOffset>
                </wp:positionH>
                <wp:positionV relativeFrom="paragraph">
                  <wp:posOffset>2378989</wp:posOffset>
                </wp:positionV>
                <wp:extent cx="497433" cy="482804"/>
                <wp:effectExtent l="0" t="0" r="17145" b="12700"/>
                <wp:wrapNone/>
                <wp:docPr id="23" name="El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433" cy="48280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23" o:spid="_x0000_s1026" style="position:absolute;margin-left:213.1pt;margin-top:187.3pt;width:39.15pt;height:3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" filled="f" strokecolor="red" strokeweight="2pt"/>
            </w:pict>
          </mc:Fallback>
        </mc:AlternateContent>
      </w:r>
      <w:r>
        <w:rPr>
          <w:noProof/>
          <w:lang w:val="de-DE"/>
        </w:rPr>
        <w:drawing>
          <wp:inline distT="0" distB="0" distL="0" distR="0" wp14:anchorId="5C2B7AB4" wp14:editId="0B0F2DDA">
            <wp:extent cx="5705475" cy="4819650"/>
            <wp:effectExtent l="0" t="0" r="9525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54" w:rsidRDefault="002C1154" w:rsidP="00E07EC2">
      <w:pPr>
        <w:pStyle w:val="berschrift1"/>
      </w:pPr>
      <w:proofErr w:type="spellStart"/>
      <w:r w:rsidRPr="002C1154">
        <w:lastRenderedPageBreak/>
        <w:t>main.cpl</w:t>
      </w:r>
      <w:proofErr w:type="spellEnd"/>
    </w:p>
    <w:p w:rsidR="002C1154" w:rsidRDefault="00E07EC2" w:rsidP="004B0E5F"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5294E5F" wp14:editId="2CB07246">
                <wp:simplePos x="0" y="0"/>
                <wp:positionH relativeFrom="column">
                  <wp:posOffset>320167</wp:posOffset>
                </wp:positionH>
                <wp:positionV relativeFrom="paragraph">
                  <wp:posOffset>3125801</wp:posOffset>
                </wp:positionV>
                <wp:extent cx="329184" cy="351130"/>
                <wp:effectExtent l="0" t="0" r="13970" b="11430"/>
                <wp:wrapNone/>
                <wp:docPr id="13" name="El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184" cy="3511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3" o:spid="_x0000_s1026" style="position:absolute;margin-left:25.2pt;margin-top:246.15pt;width:25.9pt;height:27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" filled="f" strokecolor="red" strokeweight="2pt"/>
            </w:pict>
          </mc:Fallback>
        </mc:AlternateContent>
      </w: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81CA027" wp14:editId="4D38BEE6">
                <wp:simplePos x="0" y="0"/>
                <wp:positionH relativeFrom="column">
                  <wp:posOffset>2106549</wp:posOffset>
                </wp:positionH>
                <wp:positionV relativeFrom="paragraph">
                  <wp:posOffset>939165</wp:posOffset>
                </wp:positionV>
                <wp:extent cx="329184" cy="351130"/>
                <wp:effectExtent l="0" t="0" r="13970" b="11430"/>
                <wp:wrapNone/>
                <wp:docPr id="12" name="El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184" cy="3511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2" o:spid="_x0000_s1026" style="position:absolute;margin-left:165.85pt;margin-top:73.95pt;width:25.9pt;height:27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" filled="f" strokecolor="red" strokeweight="2pt"/>
            </w:pict>
          </mc:Fallback>
        </mc:AlternateContent>
      </w:r>
      <w:r>
        <w:rPr>
          <w:noProof/>
          <w:lang w:val="de-DE"/>
        </w:rPr>
        <w:drawing>
          <wp:inline distT="0" distB="0" distL="0" distR="0" wp14:anchorId="15006961" wp14:editId="4BD77053">
            <wp:extent cx="5761355" cy="3475434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47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8F7" w:rsidRDefault="007758F7" w:rsidP="004B0E5F"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9B27E2" wp14:editId="7C55D719">
                <wp:simplePos x="0" y="0"/>
                <wp:positionH relativeFrom="column">
                  <wp:posOffset>3160141</wp:posOffset>
                </wp:positionH>
                <wp:positionV relativeFrom="paragraph">
                  <wp:posOffset>2117876</wp:posOffset>
                </wp:positionV>
                <wp:extent cx="534010" cy="490119"/>
                <wp:effectExtent l="0" t="0" r="19050" b="24765"/>
                <wp:wrapNone/>
                <wp:docPr id="25" name="El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010" cy="49011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25" o:spid="_x0000_s1026" style="position:absolute;margin-left:248.85pt;margin-top:166.75pt;width:42.05pt;height:38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" filled="f" strokecolor="red" strokeweight="2pt"/>
            </w:pict>
          </mc:Fallback>
        </mc:AlternateContent>
      </w:r>
      <w:r>
        <w:rPr>
          <w:noProof/>
          <w:lang w:val="de-DE"/>
        </w:rPr>
        <w:drawing>
          <wp:inline distT="0" distB="0" distL="0" distR="0" wp14:anchorId="36DEA9D8" wp14:editId="3BB91C0D">
            <wp:extent cx="3886200" cy="4295775"/>
            <wp:effectExtent l="0" t="0" r="0" b="952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54" w:rsidRDefault="002C1154" w:rsidP="00E07EC2">
      <w:pPr>
        <w:pStyle w:val="berschrift1"/>
      </w:pPr>
      <w:r w:rsidRPr="002C1154">
        <w:lastRenderedPageBreak/>
        <w:t>taskbarcpl.dll</w:t>
      </w:r>
    </w:p>
    <w:p w:rsidR="002C1154" w:rsidRDefault="00E07EC2" w:rsidP="004B0E5F"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6AE55F" wp14:editId="1EEE2676">
                <wp:simplePos x="0" y="0"/>
                <wp:positionH relativeFrom="column">
                  <wp:posOffset>320396</wp:posOffset>
                </wp:positionH>
                <wp:positionV relativeFrom="paragraph">
                  <wp:posOffset>1690395</wp:posOffset>
                </wp:positionV>
                <wp:extent cx="497205" cy="482600"/>
                <wp:effectExtent l="0" t="0" r="17145" b="12700"/>
                <wp:wrapNone/>
                <wp:docPr id="10" name="El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05" cy="482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0" o:spid="_x0000_s1026" style="position:absolute;margin-left:25.25pt;margin-top:133.1pt;width:39.15pt;height:3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" filled="f" strokecolor="red" strokeweight="2pt"/>
            </w:pict>
          </mc:Fallback>
        </mc:AlternateContent>
      </w:r>
      <w:r w:rsidR="002C1154">
        <w:rPr>
          <w:noProof/>
          <w:lang w:val="de-DE"/>
        </w:rPr>
        <w:drawing>
          <wp:inline distT="0" distB="0" distL="0" distR="0" wp14:anchorId="31463224" wp14:editId="6CFE6E89">
            <wp:extent cx="3505200" cy="329565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B66" w:rsidRDefault="00315B66" w:rsidP="004B0E5F">
      <w:r>
        <w:t xml:space="preserve">+ </w:t>
      </w:r>
      <w:proofErr w:type="spellStart"/>
      <w:r w:rsidR="00EF3A41">
        <w:t>I</w:t>
      </w:r>
      <w:r>
        <w:t>nfosymbole</w:t>
      </w:r>
      <w:proofErr w:type="spellEnd"/>
      <w:r>
        <w:t xml:space="preserve"> </w:t>
      </w:r>
      <w:proofErr w:type="spellStart"/>
      <w:r>
        <w:t>neben</w:t>
      </w:r>
      <w:proofErr w:type="spellEnd"/>
      <w:r>
        <w:t xml:space="preserve"> </w:t>
      </w:r>
      <w:proofErr w:type="spellStart"/>
      <w:r>
        <w:t>Uhr</w:t>
      </w:r>
      <w:proofErr w:type="spellEnd"/>
      <w:r>
        <w:t>!</w:t>
      </w:r>
    </w:p>
    <w:p w:rsidR="002C1154" w:rsidRDefault="002C1154" w:rsidP="00E07EC2">
      <w:pPr>
        <w:pStyle w:val="berschrift1"/>
      </w:pPr>
      <w:proofErr w:type="spellStart"/>
      <w:r w:rsidRPr="002C1154">
        <w:t>intl.cpl</w:t>
      </w:r>
      <w:proofErr w:type="spellEnd"/>
    </w:p>
    <w:p w:rsidR="002C1154" w:rsidRDefault="00B12B6C" w:rsidP="004B0E5F"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D829DA4" wp14:editId="46E688C6">
                <wp:simplePos x="0" y="0"/>
                <wp:positionH relativeFrom="column">
                  <wp:posOffset>320040</wp:posOffset>
                </wp:positionH>
                <wp:positionV relativeFrom="paragraph">
                  <wp:posOffset>1489710</wp:posOffset>
                </wp:positionV>
                <wp:extent cx="497205" cy="482600"/>
                <wp:effectExtent l="0" t="0" r="17145" b="12700"/>
                <wp:wrapNone/>
                <wp:docPr id="38" name="Ellips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05" cy="482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38" o:spid="_x0000_s1026" style="position:absolute;margin-left:25.2pt;margin-top:117.3pt;width:39.15pt;height:3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" filled="f" strokecolor="red" strokeweight="2pt"/>
            </w:pict>
          </mc:Fallback>
        </mc:AlternateContent>
      </w:r>
      <w:r>
        <w:rPr>
          <w:noProof/>
          <w:lang w:val="de-DE"/>
        </w:rPr>
        <w:drawing>
          <wp:inline distT="0" distB="0" distL="0" distR="0" wp14:anchorId="1D04E816" wp14:editId="4F32A08B">
            <wp:extent cx="3038475" cy="2981325"/>
            <wp:effectExtent l="0" t="0" r="9525" b="9525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54" w:rsidRDefault="002C1154" w:rsidP="00E07EC2">
      <w:pPr>
        <w:pStyle w:val="berschrift1"/>
      </w:pPr>
      <w:proofErr w:type="spellStart"/>
      <w:r w:rsidRPr="002C1154">
        <w:lastRenderedPageBreak/>
        <w:t>mmsys.cpl</w:t>
      </w:r>
      <w:proofErr w:type="spellEnd"/>
    </w:p>
    <w:p w:rsidR="007758F7" w:rsidRDefault="00E07EC2" w:rsidP="007758F7">
      <w:pPr>
        <w:jc w:val="left"/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A2AE882" wp14:editId="2B2687DD">
                <wp:simplePos x="0" y="0"/>
                <wp:positionH relativeFrom="column">
                  <wp:posOffset>318770</wp:posOffset>
                </wp:positionH>
                <wp:positionV relativeFrom="paragraph">
                  <wp:posOffset>1699260</wp:posOffset>
                </wp:positionV>
                <wp:extent cx="497205" cy="482600"/>
                <wp:effectExtent l="0" t="0" r="17145" b="12700"/>
                <wp:wrapNone/>
                <wp:docPr id="16" name="El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05" cy="482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6" o:spid="_x0000_s1026" style="position:absolute;margin-left:25.1pt;margin-top:133.8pt;width:39.15pt;height:3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" filled="f" strokecolor="red" strokeweight="2pt"/>
            </w:pict>
          </mc:Fallback>
        </mc:AlternateContent>
      </w:r>
      <w:r>
        <w:rPr>
          <w:noProof/>
          <w:lang w:val="de-DE"/>
        </w:rPr>
        <w:drawing>
          <wp:inline distT="0" distB="0" distL="0" distR="0" wp14:anchorId="0036EB73" wp14:editId="55F35D2A">
            <wp:extent cx="3200400" cy="2743200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B6C" w:rsidRDefault="007758F7" w:rsidP="007758F7">
      <w:pPr>
        <w:jc w:val="left"/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C9A5000" wp14:editId="56FBF23B">
                <wp:simplePos x="0" y="0"/>
                <wp:positionH relativeFrom="column">
                  <wp:posOffset>318770</wp:posOffset>
                </wp:positionH>
                <wp:positionV relativeFrom="paragraph">
                  <wp:posOffset>594995</wp:posOffset>
                </wp:positionV>
                <wp:extent cx="497205" cy="482600"/>
                <wp:effectExtent l="0" t="0" r="17145" b="12700"/>
                <wp:wrapNone/>
                <wp:docPr id="28" name="El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05" cy="482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28" o:spid="_x0000_s1026" style="position:absolute;margin-left:25.1pt;margin-top:46.85pt;width:39.15pt;height:3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" filled="f" strokecolor="red" strokeweight="2pt"/>
            </w:pict>
          </mc:Fallback>
        </mc:AlternateContent>
      </w:r>
      <w:r w:rsidR="00B12B6C">
        <w:rPr>
          <w:noProof/>
          <w:lang w:val="de-DE"/>
        </w:rPr>
        <w:drawing>
          <wp:inline distT="0" distB="0" distL="0" distR="0" wp14:anchorId="127F359E" wp14:editId="3538A672">
            <wp:extent cx="3895725" cy="4314825"/>
            <wp:effectExtent l="0" t="0" r="9525" b="9525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EC2" w:rsidRDefault="00B12B6C" w:rsidP="007758F7">
      <w:pPr>
        <w:jc w:val="left"/>
      </w:pPr>
      <w:r>
        <w:rPr>
          <w:noProof/>
          <w:lang w:val="de-DE"/>
        </w:rPr>
        <w:lastRenderedPageBreak/>
        <mc:AlternateContent>
          <mc:Choice Requires="wpg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3176905</wp:posOffset>
                </wp:positionH>
                <wp:positionV relativeFrom="paragraph">
                  <wp:posOffset>998855</wp:posOffset>
                </wp:positionV>
                <wp:extent cx="1885950" cy="1190625"/>
                <wp:effectExtent l="0" t="0" r="19050" b="28575"/>
                <wp:wrapNone/>
                <wp:docPr id="36" name="Gruppieren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5950" cy="1190625"/>
                          <a:chOff x="0" y="0"/>
                          <a:chExt cx="1885950" cy="1190625"/>
                        </a:xfrm>
                      </wpg:grpSpPr>
                      <wps:wsp>
                        <wps:cNvPr id="29" name="Ellipse 29"/>
                        <wps:cNvSpPr/>
                        <wps:spPr>
                          <a:xfrm>
                            <a:off x="285750" y="114300"/>
                            <a:ext cx="342900" cy="36195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Ellipse 30"/>
                        <wps:cNvSpPr/>
                        <wps:spPr>
                          <a:xfrm>
                            <a:off x="0" y="828675"/>
                            <a:ext cx="342900" cy="36195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Ellipse 31"/>
                        <wps:cNvSpPr/>
                        <wps:spPr>
                          <a:xfrm>
                            <a:off x="1409700" y="828675"/>
                            <a:ext cx="342900" cy="36195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Ellipse 32"/>
                        <wps:cNvSpPr/>
                        <wps:spPr>
                          <a:xfrm>
                            <a:off x="666750" y="114300"/>
                            <a:ext cx="342900" cy="36195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Ellipse 33"/>
                        <wps:cNvSpPr/>
                        <wps:spPr>
                          <a:xfrm>
                            <a:off x="1066800" y="114300"/>
                            <a:ext cx="342900" cy="36195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Ellipse 34"/>
                        <wps:cNvSpPr/>
                        <wps:spPr>
                          <a:xfrm>
                            <a:off x="1409700" y="0"/>
                            <a:ext cx="476250" cy="47625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ieren 36" o:spid="_x0000_s1026" style="position:absolute;margin-left:250.15pt;margin-top:78.65pt;width:148.5pt;height:93.75pt;z-index:251691008" coordsize="18859,11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">
                <v:oval id="Ellipse 29" o:spid="_x0000_s1027" style="position:absolute;left:2857;top:1143;width:3429;height:3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MIUsEA&#10;AADbAAAADwAAAGRycy9kb3ducmV2LnhtbESPzYrCMBSF9wO+Q7iCuzE16DBWo6ggqLMaFdeX5toW&#10;m5vSRK0+vREGZnk4Px9nOm9tJW7U+NKxhkE/AUGcOVNyruF4WH9+g/AB2WDlmDQ8yMN81vmYYmrc&#10;nX/ptg+5iCPsU9RQhFCnUvqsIIu+72ri6J1dYzFE2eTSNHiP47aSKkm+pMWSI6HAmlYFZZf91Ubu&#10;z3Ko1EktR5fqudrheVQbt9W6120XExCB2vAf/mtvjAY1hveX+APk7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mzCFLBAAAA2wAAAA8AAAAAAAAAAAAAAAAAmAIAAGRycy9kb3du&#10;cmV2LnhtbFBLBQYAAAAABAAEAPUAAACGAwAAAAA=&#10;" filled="f" strokecolor="red" strokeweight="2pt"/>
                <v:oval id="Ellipse 30" o:spid="_x0000_s1028" style="position:absolute;top:8286;width:3429;height:36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A3Er8A&#10;AADbAAAADwAAAGRycy9kb3ducmV2LnhtbERPTWvCQBC9C/0Pywi96cZUS4muUgXB6klbPA/ZMQlm&#10;Z0N21dhf7xwEj4/3PVt0rlZXakPl2cBomIAizr2tuDDw97sefIEKEdli7ZkM3CnAYv7Wm2Fm/Y33&#10;dD3EQkkIhwwNlDE2mdYhL8lhGPqGWLiTbx1GgW2hbYs3CXe1TpPkUzusWBpKbGhVUn4+XJz07pbj&#10;ND2my8m5/l9t8TRprP8x5r3ffU9BReriS/x0b6yBD1kvX+QH6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9UDcSvwAAANsAAAAPAAAAAAAAAAAAAAAAAJgCAABkcnMvZG93bnJl&#10;di54bWxQSwUGAAAAAAQABAD1AAAAhAMAAAAA&#10;" filled="f" strokecolor="red" strokeweight="2pt"/>
                <v:oval id="Ellipse 31" o:spid="_x0000_s1029" style="position:absolute;left:14097;top:8286;width:3429;height:36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ySicEA&#10;AADbAAAADwAAAGRycy9kb3ducmV2LnhtbESPS4vCMBSF94L/IVzB3ZhaH0g1igqCOisfuL4017bY&#10;3JQmavXXm4EBl4fz+DizRWNK8aDaFZYV9HsRCOLU6oIzBefT5mcCwnlkjaVlUvAiB4t5uzXDRNsn&#10;H+hx9JkII+wSVJB7XyVSujQng65nK+LgXW1t0AdZZ1LX+AzjppRxFI2lwYIDIceK1jmlt+PdBO7v&#10;ahjHl3g1upXv9R6vo0rbnVLdTrOcgvDU+G/4v73VCgZ9+PsSfoCc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IckonBAAAA2wAAAA8AAAAAAAAAAAAAAAAAmAIAAGRycy9kb3du&#10;cmV2LnhtbFBLBQYAAAAABAAEAPUAAACGAwAAAAA=&#10;" filled="f" strokecolor="red" strokeweight="2pt"/>
                <v:oval id="Ellipse 32" o:spid="_x0000_s1030" style="position:absolute;left:6667;top:1143;width:3429;height:3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4M/sEA&#10;AADbAAAADwAAAGRycy9kb3ducmV2LnhtbESPzYrCMBSF9wO+Q7iCuzE16iDVKCoI6qxGxfWlubbF&#10;5qY0UatPbwYGZnk4Px9ntmhtJe7U+NKxhkE/AUGcOVNyruF03HxOQPiAbLByTBqe5GEx73zMMDXu&#10;wT90P4RcxBH2KWooQqhTKX1WkEXfdzVx9C6usRiibHJpGnzEcVtJlSRf0mLJkVBgTeuCsuvhZiP3&#10;ezVS6qxW42v1Wu/xMq6N22nd67bLKYhAbfgP/7W3RsNQwe+X+APk/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LODP7BAAAA2wAAAA8AAAAAAAAAAAAAAAAAmAIAAGRycy9kb3du&#10;cmV2LnhtbFBLBQYAAAAABAAEAPUAAACGAwAAAAA=&#10;" filled="f" strokecolor="red" strokeweight="2pt"/>
                <v:oval id="Ellipse 33" o:spid="_x0000_s1031" style="position:absolute;left:10668;top:1143;width:3429;height:3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KpZcEA&#10;AADbAAAADwAAAGRycy9kb3ducmV2LnhtbESPS4vCMBSF94L/IVzB3ZhaH0g1igqCOisfuL4017bY&#10;3JQmavXXm4EBl4fz+DizRWNK8aDaFZYV9HsRCOLU6oIzBefT5mcCwnlkjaVlUvAiB4t5uzXDRNsn&#10;H+hx9JkII+wSVJB7XyVSujQng65nK+LgXW1t0AdZZ1LX+AzjppRxFI2lwYIDIceK1jmlt+PdBO7v&#10;ahjHl3g1upXv9R6vo0rbnVLdTrOcgvDU+G/4v73VCgYD+PsSfoCc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2CqWXBAAAA2wAAAA8AAAAAAAAAAAAAAAAAmAIAAGRycy9kb3du&#10;cmV2LnhtbFBLBQYAAAAABAAEAPUAAACGAwAAAAA=&#10;" filled="f" strokecolor="red" strokeweight="2pt"/>
                <v:oval id="Ellipse 34" o:spid="_x0000_s1032" style="position:absolute;left:14097;width:4762;height:4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sxEcMA&#10;AADbAAAADwAAAGRycy9kb3ducmV2LnhtbESPzWrCQBSF9wXfYbhCd83EVEWiE1GhYO3KKK4vmWsS&#10;krkTMlONfXqnUOjycH4+zmo9mFbcqHe1ZQWTKAZBXFhdc6ngfPp4W4BwHllja5kUPMjBOhu9rDDV&#10;9s5HuuW+FGGEXYoKKu+7VEpXVGTQRbYjDt7V9gZ9kH0pdY/3MG5amcTxXBqsORAq7GhXUdHk3yZw&#10;v7bTJLkk21nT/uwOeJ112n4q9ToeNksQngb/H/5r77WC9yn8fgk/QGZ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msxEcMAAADbAAAADwAAAAAAAAAAAAAAAACYAgAAZHJzL2Rv&#10;d25yZXYueG1sUEsFBgAAAAAEAAQA9QAAAIgDAAAAAA==&#10;" filled="f" strokecolor="red" strokeweight="2pt"/>
              </v:group>
            </w:pict>
          </mc:Fallback>
        </mc:AlternateContent>
      </w:r>
      <w:r w:rsidR="007758F7">
        <w:rPr>
          <w:noProof/>
          <w:lang w:val="de-DE"/>
        </w:rPr>
        <w:drawing>
          <wp:inline distT="0" distB="0" distL="0" distR="0" wp14:anchorId="46CAC62E" wp14:editId="6136424B">
            <wp:extent cx="5191125" cy="3886200"/>
            <wp:effectExtent l="0" t="0" r="9525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B6C" w:rsidRDefault="006A5C26" w:rsidP="006A5C26">
      <w:pPr>
        <w:pStyle w:val="berschrift1"/>
      </w:pPr>
      <w:proofErr w:type="spellStart"/>
      <w:r w:rsidRPr="006A5C26">
        <w:t>appwiz.cpl</w:t>
      </w:r>
      <w:proofErr w:type="spellEnd"/>
    </w:p>
    <w:p w:rsidR="006A5C26" w:rsidRDefault="00015774" w:rsidP="007758F7">
      <w:pPr>
        <w:jc w:val="left"/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23831A8" wp14:editId="50D5EBFF">
                <wp:simplePos x="0" y="0"/>
                <wp:positionH relativeFrom="column">
                  <wp:posOffset>1367155</wp:posOffset>
                </wp:positionH>
                <wp:positionV relativeFrom="paragraph">
                  <wp:posOffset>1870710</wp:posOffset>
                </wp:positionV>
                <wp:extent cx="361950" cy="323850"/>
                <wp:effectExtent l="0" t="0" r="19050" b="19050"/>
                <wp:wrapNone/>
                <wp:docPr id="44" name="Ellips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44" o:spid="_x0000_s1026" style="position:absolute;margin-left:107.65pt;margin-top:147.3pt;width:28.5pt;height:25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" filled="f" strokecolor="red" strokeweight="2pt"/>
            </w:pict>
          </mc:Fallback>
        </mc:AlternateContent>
      </w: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E15BAC2" wp14:editId="32AA783F">
                <wp:simplePos x="0" y="0"/>
                <wp:positionH relativeFrom="column">
                  <wp:posOffset>3491230</wp:posOffset>
                </wp:positionH>
                <wp:positionV relativeFrom="paragraph">
                  <wp:posOffset>3810</wp:posOffset>
                </wp:positionV>
                <wp:extent cx="257175" cy="238125"/>
                <wp:effectExtent l="0" t="0" r="28575" b="28575"/>
                <wp:wrapNone/>
                <wp:docPr id="43" name="Ellips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381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43" o:spid="_x0000_s1026" style="position:absolute;margin-left:274.9pt;margin-top:.3pt;width:20.25pt;height:18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" filled="f" strokecolor="red" strokeweight="2pt"/>
            </w:pict>
          </mc:Fallback>
        </mc:AlternateContent>
      </w: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5E2E516" wp14:editId="3C7B2B99">
                <wp:simplePos x="0" y="0"/>
                <wp:positionH relativeFrom="column">
                  <wp:posOffset>548005</wp:posOffset>
                </wp:positionH>
                <wp:positionV relativeFrom="paragraph">
                  <wp:posOffset>146685</wp:posOffset>
                </wp:positionV>
                <wp:extent cx="257175" cy="238125"/>
                <wp:effectExtent l="0" t="0" r="28575" b="28575"/>
                <wp:wrapNone/>
                <wp:docPr id="42" name="Ellips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381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42" o:spid="_x0000_s1026" style="position:absolute;margin-left:43.15pt;margin-top:11.55pt;width:20.25pt;height:18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" filled="f" strokecolor="red" strokeweight="2pt"/>
            </w:pict>
          </mc:Fallback>
        </mc:AlternateContent>
      </w:r>
      <w:r w:rsidR="006A5C26">
        <w:rPr>
          <w:noProof/>
          <w:lang w:val="de-DE"/>
        </w:rPr>
        <w:drawing>
          <wp:inline distT="0" distB="0" distL="0" distR="0" wp14:anchorId="4D0ACA31" wp14:editId="31FB9956">
            <wp:extent cx="5761355" cy="2251008"/>
            <wp:effectExtent l="0" t="0" r="0" b="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25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BAC" w:rsidRDefault="009E5BAC" w:rsidP="009E5BAC">
      <w:pPr>
        <w:pStyle w:val="berschrift1"/>
      </w:pPr>
      <w:r w:rsidRPr="009E5BAC">
        <w:lastRenderedPageBreak/>
        <w:t>SensorsCpl.dll</w:t>
      </w:r>
    </w:p>
    <w:p w:rsidR="009E5BAC" w:rsidRDefault="00754574" w:rsidP="007758F7">
      <w:pPr>
        <w:jc w:val="left"/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DDE034F" wp14:editId="5931D0D4">
                <wp:simplePos x="0" y="0"/>
                <wp:positionH relativeFrom="column">
                  <wp:posOffset>376555</wp:posOffset>
                </wp:positionH>
                <wp:positionV relativeFrom="paragraph">
                  <wp:posOffset>1877060</wp:posOffset>
                </wp:positionV>
                <wp:extent cx="438150" cy="419100"/>
                <wp:effectExtent l="0" t="0" r="19050" b="19050"/>
                <wp:wrapNone/>
                <wp:docPr id="45" name="Ellips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45" o:spid="_x0000_s1026" style="position:absolute;margin-left:29.65pt;margin-top:147.8pt;width:34.5pt;height:33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" filled="f" strokecolor="red" strokeweight="2pt"/>
            </w:pict>
          </mc:Fallback>
        </mc:AlternateContent>
      </w:r>
      <w:r>
        <w:rPr>
          <w:noProof/>
          <w:lang w:val="de-DE"/>
        </w:rPr>
        <w:drawing>
          <wp:inline distT="0" distB="0" distL="0" distR="0" wp14:anchorId="67253AC4" wp14:editId="1A4C64AC">
            <wp:extent cx="3190875" cy="2905125"/>
            <wp:effectExtent l="0" t="0" r="9525" b="952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BAC" w:rsidRDefault="009E5BAC" w:rsidP="009E5BAC">
      <w:pPr>
        <w:pStyle w:val="berschrift1"/>
      </w:pPr>
      <w:r w:rsidRPr="009E5BAC">
        <w:t>mblctr.exe</w:t>
      </w:r>
    </w:p>
    <w:p w:rsidR="009E5BAC" w:rsidRDefault="00754574" w:rsidP="007758F7">
      <w:pPr>
        <w:jc w:val="left"/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CDDF526" wp14:editId="6A129BB4">
                <wp:simplePos x="0" y="0"/>
                <wp:positionH relativeFrom="column">
                  <wp:posOffset>5672455</wp:posOffset>
                </wp:positionH>
                <wp:positionV relativeFrom="paragraph">
                  <wp:posOffset>1590040</wp:posOffset>
                </wp:positionV>
                <wp:extent cx="257175" cy="276225"/>
                <wp:effectExtent l="0" t="0" r="28575" b="28575"/>
                <wp:wrapNone/>
                <wp:docPr id="51" name="El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762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51" o:spid="_x0000_s1026" style="position:absolute;margin-left:446.65pt;margin-top:125.2pt;width:20.25pt;height:21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" filled="f" strokecolor="red" strokeweight="2pt"/>
            </w:pict>
          </mc:Fallback>
        </mc:AlternateContent>
      </w: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D9EEF74" wp14:editId="2554DB95">
                <wp:simplePos x="0" y="0"/>
                <wp:positionH relativeFrom="column">
                  <wp:posOffset>4919345</wp:posOffset>
                </wp:positionH>
                <wp:positionV relativeFrom="paragraph">
                  <wp:posOffset>219075</wp:posOffset>
                </wp:positionV>
                <wp:extent cx="333375" cy="342900"/>
                <wp:effectExtent l="0" t="0" r="28575" b="19050"/>
                <wp:wrapNone/>
                <wp:docPr id="50" name="Ellips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50" o:spid="_x0000_s1026" style="position:absolute;margin-left:387.35pt;margin-top:17.25pt;width:26.25pt;height:2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" filled="f" strokecolor="red" strokeweight="2pt"/>
            </w:pict>
          </mc:Fallback>
        </mc:AlternateContent>
      </w: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E35DA96" wp14:editId="130F7DB8">
                <wp:simplePos x="0" y="0"/>
                <wp:positionH relativeFrom="column">
                  <wp:posOffset>4033520</wp:posOffset>
                </wp:positionH>
                <wp:positionV relativeFrom="paragraph">
                  <wp:posOffset>219075</wp:posOffset>
                </wp:positionV>
                <wp:extent cx="333375" cy="342900"/>
                <wp:effectExtent l="0" t="0" r="28575" b="19050"/>
                <wp:wrapNone/>
                <wp:docPr id="49" name="El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49" o:spid="_x0000_s1026" style="position:absolute;margin-left:317.6pt;margin-top:17.25pt;width:26.25pt;height:2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" filled="f" strokecolor="red" strokeweight="2pt"/>
            </w:pict>
          </mc:Fallback>
        </mc:AlternateContent>
      </w: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72012E6" wp14:editId="7481AC90">
                <wp:simplePos x="0" y="0"/>
                <wp:positionH relativeFrom="column">
                  <wp:posOffset>2280920</wp:posOffset>
                </wp:positionH>
                <wp:positionV relativeFrom="paragraph">
                  <wp:posOffset>219075</wp:posOffset>
                </wp:positionV>
                <wp:extent cx="333375" cy="342900"/>
                <wp:effectExtent l="0" t="0" r="28575" b="19050"/>
                <wp:wrapNone/>
                <wp:docPr id="48" name="Ellips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48" o:spid="_x0000_s1026" style="position:absolute;margin-left:179.6pt;margin-top:17.25pt;width:26.25pt;height:2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" filled="f" strokecolor="red" strokeweight="2pt"/>
            </w:pict>
          </mc:Fallback>
        </mc:AlternateContent>
      </w: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D7B4D63" wp14:editId="1E549267">
                <wp:simplePos x="0" y="0"/>
                <wp:positionH relativeFrom="column">
                  <wp:posOffset>281304</wp:posOffset>
                </wp:positionH>
                <wp:positionV relativeFrom="paragraph">
                  <wp:posOffset>1466850</wp:posOffset>
                </wp:positionV>
                <wp:extent cx="333375" cy="342900"/>
                <wp:effectExtent l="0" t="0" r="28575" b="19050"/>
                <wp:wrapNone/>
                <wp:docPr id="47" name="Ellips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47" o:spid="_x0000_s1026" style="position:absolute;margin-left:22.15pt;margin-top:115.5pt;width:26.25pt;height:2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" filled="f" strokecolor="red" strokeweight="2pt"/>
            </w:pict>
          </mc:Fallback>
        </mc:AlternateContent>
      </w:r>
      <w:r>
        <w:rPr>
          <w:noProof/>
          <w:lang w:val="de-DE"/>
        </w:rPr>
        <w:drawing>
          <wp:inline distT="0" distB="0" distL="0" distR="0" wp14:anchorId="2D813F2D" wp14:editId="52617F4F">
            <wp:extent cx="5761355" cy="1868183"/>
            <wp:effectExtent l="0" t="0" r="0" b="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86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BAC" w:rsidRDefault="009E5BAC" w:rsidP="007758F7">
      <w:pPr>
        <w:jc w:val="left"/>
      </w:pPr>
    </w:p>
    <w:p w:rsidR="009E5BAC" w:rsidRDefault="009E5BAC" w:rsidP="009E5BAC">
      <w:pPr>
        <w:pStyle w:val="berschrift1"/>
      </w:pPr>
      <w:r w:rsidRPr="009E5BAC">
        <w:t>fontext.dll</w:t>
      </w:r>
    </w:p>
    <w:p w:rsidR="0012597D" w:rsidRDefault="00754574" w:rsidP="0012597D"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3321E55" wp14:editId="34C24400">
                <wp:simplePos x="0" y="0"/>
                <wp:positionH relativeFrom="column">
                  <wp:posOffset>3691255</wp:posOffset>
                </wp:positionH>
                <wp:positionV relativeFrom="paragraph">
                  <wp:posOffset>777875</wp:posOffset>
                </wp:positionV>
                <wp:extent cx="257175" cy="228600"/>
                <wp:effectExtent l="0" t="0" r="28575" b="19050"/>
                <wp:wrapNone/>
                <wp:docPr id="55" name="Ellips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28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55" o:spid="_x0000_s1026" style="position:absolute;margin-left:290.65pt;margin-top:61.25pt;width:20.25pt;height:18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" filled="f" strokecolor="red" strokeweight="2pt"/>
            </w:pict>
          </mc:Fallback>
        </mc:AlternateContent>
      </w: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7AD491D" wp14:editId="7DDAB9FE">
                <wp:simplePos x="0" y="0"/>
                <wp:positionH relativeFrom="column">
                  <wp:posOffset>280670</wp:posOffset>
                </wp:positionH>
                <wp:positionV relativeFrom="paragraph">
                  <wp:posOffset>1006475</wp:posOffset>
                </wp:positionV>
                <wp:extent cx="333375" cy="342900"/>
                <wp:effectExtent l="0" t="0" r="28575" b="19050"/>
                <wp:wrapNone/>
                <wp:docPr id="54" name="El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54" o:spid="_x0000_s1026" style="position:absolute;margin-left:22.1pt;margin-top:79.25pt;width:26.25pt;height:27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" filled="f" strokecolor="red" strokeweight="2pt"/>
            </w:pict>
          </mc:Fallback>
        </mc:AlternateContent>
      </w:r>
      <w:r>
        <w:rPr>
          <w:noProof/>
          <w:lang w:val="de-DE"/>
        </w:rPr>
        <w:drawing>
          <wp:inline distT="0" distB="0" distL="0" distR="0" wp14:anchorId="75AB677B" wp14:editId="36087BBF">
            <wp:extent cx="5761355" cy="1824695"/>
            <wp:effectExtent l="0" t="0" r="0" b="4445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82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74" w:rsidRDefault="00754574" w:rsidP="00754574">
      <w:pPr>
        <w:pStyle w:val="berschrift1"/>
      </w:pPr>
      <w:r w:rsidRPr="009E5BAC">
        <w:lastRenderedPageBreak/>
        <w:t>wmplayer.exe, wmploc.dll</w:t>
      </w:r>
    </w:p>
    <w:p w:rsidR="0012597D" w:rsidRDefault="00754574" w:rsidP="0012597D">
      <w:r>
        <w:rPr>
          <w:noProof/>
          <w:lang w:val="de-DE"/>
        </w:rPr>
        <w:drawing>
          <wp:inline distT="0" distB="0" distL="0" distR="0" wp14:anchorId="5A53FC5F" wp14:editId="6305B7DA">
            <wp:extent cx="5761355" cy="2811780"/>
            <wp:effectExtent l="0" t="0" r="0" b="762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74" w:rsidRDefault="00EF5454" w:rsidP="00EF5454">
      <w:pPr>
        <w:pStyle w:val="berschrift1"/>
      </w:pPr>
      <w:r w:rsidRPr="00EF5454">
        <w:t>autoplay.dll</w:t>
      </w:r>
    </w:p>
    <w:p w:rsidR="00EF5454" w:rsidRDefault="00802AEB" w:rsidP="0012597D"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DD6E80F" wp14:editId="08913529">
                <wp:simplePos x="0" y="0"/>
                <wp:positionH relativeFrom="column">
                  <wp:posOffset>395605</wp:posOffset>
                </wp:positionH>
                <wp:positionV relativeFrom="paragraph">
                  <wp:posOffset>1790700</wp:posOffset>
                </wp:positionV>
                <wp:extent cx="457200" cy="438150"/>
                <wp:effectExtent l="0" t="0" r="19050" b="19050"/>
                <wp:wrapNone/>
                <wp:docPr id="59" name="Ellips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381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59" o:spid="_x0000_s1026" style="position:absolute;margin-left:31.15pt;margin-top:141pt;width:36pt;height:34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" filled="f" strokecolor="red" strokeweight="2pt"/>
            </w:pict>
          </mc:Fallback>
        </mc:AlternateContent>
      </w:r>
      <w:r>
        <w:rPr>
          <w:noProof/>
          <w:lang w:val="de-DE"/>
        </w:rPr>
        <w:drawing>
          <wp:inline distT="0" distB="0" distL="0" distR="0" wp14:anchorId="7502A9D4" wp14:editId="023A3383">
            <wp:extent cx="3209925" cy="2924175"/>
            <wp:effectExtent l="0" t="0" r="9525" b="9525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454" w:rsidRDefault="00EF5454" w:rsidP="00EF5454">
      <w:pPr>
        <w:pStyle w:val="berschrift1"/>
      </w:pPr>
      <w:r w:rsidRPr="00EF5454">
        <w:lastRenderedPageBreak/>
        <w:t>sdcpl.dll</w:t>
      </w:r>
    </w:p>
    <w:p w:rsidR="00EF5454" w:rsidRDefault="00802AEB" w:rsidP="0012597D"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F618906" wp14:editId="4BD26D0B">
                <wp:simplePos x="0" y="0"/>
                <wp:positionH relativeFrom="column">
                  <wp:posOffset>376555</wp:posOffset>
                </wp:positionH>
                <wp:positionV relativeFrom="paragraph">
                  <wp:posOffset>1210310</wp:posOffset>
                </wp:positionV>
                <wp:extent cx="457200" cy="438150"/>
                <wp:effectExtent l="0" t="0" r="19050" b="19050"/>
                <wp:wrapNone/>
                <wp:docPr id="61" name="Ellips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381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61" o:spid="_x0000_s1026" style="position:absolute;margin-left:29.65pt;margin-top:95.3pt;width:36pt;height:34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" filled="f" strokecolor="red" strokeweight="2pt"/>
            </w:pict>
          </mc:Fallback>
        </mc:AlternateContent>
      </w:r>
      <w:r>
        <w:rPr>
          <w:noProof/>
          <w:lang w:val="de-DE"/>
        </w:rPr>
        <w:drawing>
          <wp:inline distT="0" distB="0" distL="0" distR="0" wp14:anchorId="39C808C1" wp14:editId="4A04A602">
            <wp:extent cx="3162300" cy="2895600"/>
            <wp:effectExtent l="0" t="0" r="0" b="0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454" w:rsidRDefault="00EF5454" w:rsidP="00EF5454">
      <w:pPr>
        <w:pStyle w:val="berschrift1"/>
      </w:pPr>
      <w:r w:rsidRPr="00EF5454">
        <w:t>fvecpl.dll</w:t>
      </w:r>
    </w:p>
    <w:p w:rsidR="00EF5454" w:rsidRDefault="00802AEB" w:rsidP="0012597D"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1D8EFAA" wp14:editId="3A6F1DAE">
                <wp:simplePos x="0" y="0"/>
                <wp:positionH relativeFrom="column">
                  <wp:posOffset>376555</wp:posOffset>
                </wp:positionH>
                <wp:positionV relativeFrom="paragraph">
                  <wp:posOffset>1752600</wp:posOffset>
                </wp:positionV>
                <wp:extent cx="457200" cy="438150"/>
                <wp:effectExtent l="0" t="0" r="19050" b="19050"/>
                <wp:wrapNone/>
                <wp:docPr id="60" name="Ellips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381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60" o:spid="_x0000_s1026" style="position:absolute;margin-left:29.65pt;margin-top:138pt;width:36pt;height:34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" filled="f" strokecolor="red" strokeweight="2pt"/>
            </w:pict>
          </mc:Fallback>
        </mc:AlternateContent>
      </w:r>
      <w:r>
        <w:rPr>
          <w:noProof/>
          <w:lang w:val="de-DE"/>
        </w:rPr>
        <w:drawing>
          <wp:inline distT="0" distB="0" distL="0" distR="0" wp14:anchorId="32E1FFA1" wp14:editId="231890AB">
            <wp:extent cx="3162300" cy="2895600"/>
            <wp:effectExtent l="0" t="0" r="0" b="0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EB" w:rsidRDefault="0007078C" w:rsidP="0007078C">
      <w:pPr>
        <w:pStyle w:val="berschrift1"/>
      </w:pPr>
      <w:proofErr w:type="spellStart"/>
      <w:r w:rsidRPr="0007078C">
        <w:lastRenderedPageBreak/>
        <w:t>sysdm.cpl</w:t>
      </w:r>
      <w:proofErr w:type="spellEnd"/>
    </w:p>
    <w:p w:rsidR="0007078C" w:rsidRDefault="0007078C" w:rsidP="0012597D"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796CE9B" wp14:editId="1F8109D8">
                <wp:simplePos x="0" y="0"/>
                <wp:positionH relativeFrom="column">
                  <wp:posOffset>1633855</wp:posOffset>
                </wp:positionH>
                <wp:positionV relativeFrom="paragraph">
                  <wp:posOffset>2086610</wp:posOffset>
                </wp:positionV>
                <wp:extent cx="323850" cy="0"/>
                <wp:effectExtent l="38100" t="76200" r="0" b="114300"/>
                <wp:wrapNone/>
                <wp:docPr id="64" name="Gerade Verbindung mit Pfei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64" o:spid="_x0000_s1026" type="#_x0000_t32" style="position:absolute;margin-left:128.65pt;margin-top:164.3pt;width:25.5pt;height:0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" strokecolor="red" strokeweight="1.5pt">
                <v:stroke endarrow="open"/>
              </v:shape>
            </w:pict>
          </mc:Fallback>
        </mc:AlternateContent>
      </w: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D75C9AA" wp14:editId="4AC65167">
                <wp:simplePos x="0" y="0"/>
                <wp:positionH relativeFrom="column">
                  <wp:posOffset>2291080</wp:posOffset>
                </wp:positionH>
                <wp:positionV relativeFrom="paragraph">
                  <wp:posOffset>857885</wp:posOffset>
                </wp:positionV>
                <wp:extent cx="457200" cy="438150"/>
                <wp:effectExtent l="0" t="0" r="19050" b="19050"/>
                <wp:wrapNone/>
                <wp:docPr id="63" name="El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381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63" o:spid="_x0000_s1026" style="position:absolute;margin-left:180.4pt;margin-top:67.55pt;width:36pt;height:34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" filled="f" strokecolor="red" strokeweight="2pt"/>
            </w:pict>
          </mc:Fallback>
        </mc:AlternateContent>
      </w:r>
      <w:r>
        <w:rPr>
          <w:noProof/>
          <w:lang w:val="de-DE"/>
        </w:rPr>
        <w:drawing>
          <wp:inline distT="0" distB="0" distL="0" distR="0" wp14:anchorId="352DC3AC" wp14:editId="37B85C80">
            <wp:extent cx="5761355" cy="4110616"/>
            <wp:effectExtent l="0" t="0" r="0" b="4445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411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78C" w:rsidRDefault="0007078C" w:rsidP="0007078C">
      <w:pPr>
        <w:pStyle w:val="berschrift1"/>
      </w:pPr>
      <w:r w:rsidRPr="0007078C">
        <w:t>FirewallControlPanel.dll</w:t>
      </w:r>
    </w:p>
    <w:p w:rsidR="0007078C" w:rsidRDefault="0007078C" w:rsidP="0012597D"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52D3180" wp14:editId="31D09BB8">
                <wp:simplePos x="0" y="0"/>
                <wp:positionH relativeFrom="column">
                  <wp:posOffset>367030</wp:posOffset>
                </wp:positionH>
                <wp:positionV relativeFrom="paragraph">
                  <wp:posOffset>1905000</wp:posOffset>
                </wp:positionV>
                <wp:extent cx="457200" cy="438150"/>
                <wp:effectExtent l="0" t="0" r="19050" b="19050"/>
                <wp:wrapNone/>
                <wp:docPr id="66" name="Ellips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381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66" o:spid="_x0000_s1026" style="position:absolute;margin-left:28.9pt;margin-top:150pt;width:36pt;height:34.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" filled="f" strokecolor="red" strokeweight="2pt"/>
            </w:pict>
          </mc:Fallback>
        </mc:AlternateContent>
      </w:r>
      <w:r>
        <w:rPr>
          <w:noProof/>
          <w:lang w:val="de-DE"/>
        </w:rPr>
        <w:drawing>
          <wp:inline distT="0" distB="0" distL="0" distR="0" wp14:anchorId="2AF2BFBB" wp14:editId="3DB23343">
            <wp:extent cx="3048000" cy="2867025"/>
            <wp:effectExtent l="0" t="0" r="0" b="9525"/>
            <wp:docPr id="65" name="Grafi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78C" w:rsidRDefault="00186CD8" w:rsidP="00186CD8">
      <w:pPr>
        <w:pStyle w:val="berschrift1"/>
      </w:pPr>
      <w:r w:rsidRPr="00186CD8">
        <w:lastRenderedPageBreak/>
        <w:t>StikyNot.exe</w:t>
      </w:r>
    </w:p>
    <w:p w:rsidR="00186CD8" w:rsidRPr="00186CD8" w:rsidRDefault="004E15DC" w:rsidP="00186CD8"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72472DA" wp14:editId="0C56F8EE">
                <wp:simplePos x="0" y="0"/>
                <wp:positionH relativeFrom="column">
                  <wp:posOffset>786130</wp:posOffset>
                </wp:positionH>
                <wp:positionV relativeFrom="paragraph">
                  <wp:posOffset>1734185</wp:posOffset>
                </wp:positionV>
                <wp:extent cx="457200" cy="438150"/>
                <wp:effectExtent l="0" t="0" r="19050" b="19050"/>
                <wp:wrapNone/>
                <wp:docPr id="68" name="Ellips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381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68" o:spid="_x0000_s1026" style="position:absolute;margin-left:61.9pt;margin-top:136.55pt;width:36pt;height:34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" filled="f" strokecolor="red" strokeweight="2pt"/>
            </w:pict>
          </mc:Fallback>
        </mc:AlternateContent>
      </w:r>
      <w:r>
        <w:rPr>
          <w:noProof/>
          <w:lang w:val="de-DE"/>
        </w:rPr>
        <w:drawing>
          <wp:inline distT="0" distB="0" distL="0" distR="0" wp14:anchorId="7F986CDE" wp14:editId="15957983">
            <wp:extent cx="1800225" cy="2171700"/>
            <wp:effectExtent l="0" t="0" r="9525" b="0"/>
            <wp:docPr id="67" name="Grafi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CD8" w:rsidRDefault="00186CD8" w:rsidP="00186CD8">
      <w:pPr>
        <w:pStyle w:val="berschrift1"/>
      </w:pPr>
      <w:r w:rsidRPr="00186CD8">
        <w:t>SNTSearch.dll</w:t>
      </w:r>
    </w:p>
    <w:p w:rsidR="00186CD8" w:rsidRPr="00186CD8" w:rsidRDefault="00F33EAA" w:rsidP="00186CD8"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06B0BC9" wp14:editId="15AFD924">
                <wp:simplePos x="0" y="0"/>
                <wp:positionH relativeFrom="column">
                  <wp:posOffset>224155</wp:posOffset>
                </wp:positionH>
                <wp:positionV relativeFrom="paragraph">
                  <wp:posOffset>371475</wp:posOffset>
                </wp:positionV>
                <wp:extent cx="276225" cy="314325"/>
                <wp:effectExtent l="0" t="0" r="28575" b="28575"/>
                <wp:wrapNone/>
                <wp:docPr id="70" name="Ellips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70" o:spid="_x0000_s1026" style="position:absolute;margin-left:17.65pt;margin-top:29.25pt;width:21.75pt;height:24.7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" filled="f" strokecolor="red" strokeweight="2pt"/>
            </w:pict>
          </mc:Fallback>
        </mc:AlternateContent>
      </w:r>
      <w:r>
        <w:rPr>
          <w:noProof/>
          <w:lang w:val="de-DE"/>
        </w:rPr>
        <w:drawing>
          <wp:inline distT="0" distB="0" distL="0" distR="0" wp14:anchorId="1629F99F" wp14:editId="6359FD6F">
            <wp:extent cx="3800475" cy="2190750"/>
            <wp:effectExtent l="0" t="0" r="9525" b="0"/>
            <wp:docPr id="69" name="Grafi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CD8" w:rsidRDefault="00186CD8" w:rsidP="00186CD8">
      <w:pPr>
        <w:pStyle w:val="berschrift1"/>
      </w:pPr>
      <w:r w:rsidRPr="00186CD8">
        <w:t>wucltux.dll</w:t>
      </w:r>
    </w:p>
    <w:p w:rsidR="00186CD8" w:rsidRDefault="0070633C" w:rsidP="00186CD8"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AFB97E4" wp14:editId="10FEE00C">
                <wp:simplePos x="0" y="0"/>
                <wp:positionH relativeFrom="column">
                  <wp:posOffset>376555</wp:posOffset>
                </wp:positionH>
                <wp:positionV relativeFrom="paragraph">
                  <wp:posOffset>1684655</wp:posOffset>
                </wp:positionV>
                <wp:extent cx="409575" cy="428625"/>
                <wp:effectExtent l="0" t="0" r="28575" b="28575"/>
                <wp:wrapNone/>
                <wp:docPr id="73" name="Ellips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28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73" o:spid="_x0000_s1026" style="position:absolute;margin-left:29.65pt;margin-top:132.65pt;width:32.25pt;height:33.7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" filled="f" strokecolor="red" strokeweight="2pt"/>
            </w:pict>
          </mc:Fallback>
        </mc:AlternateContent>
      </w:r>
      <w:r>
        <w:rPr>
          <w:noProof/>
          <w:lang w:val="de-DE"/>
        </w:rPr>
        <w:drawing>
          <wp:inline distT="0" distB="0" distL="0" distR="0" wp14:anchorId="1CE5D426" wp14:editId="38087A97">
            <wp:extent cx="3352800" cy="2867025"/>
            <wp:effectExtent l="0" t="0" r="0" b="9525"/>
            <wp:docPr id="71" name="Grafi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33C" w:rsidRDefault="0070633C" w:rsidP="00186CD8">
      <w:r>
        <w:rPr>
          <w:noProof/>
          <w:lang w:val="de-DE"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7382E73" wp14:editId="115A9D3D">
                <wp:simplePos x="0" y="0"/>
                <wp:positionH relativeFrom="column">
                  <wp:posOffset>5586730</wp:posOffset>
                </wp:positionH>
                <wp:positionV relativeFrom="paragraph">
                  <wp:posOffset>2624454</wp:posOffset>
                </wp:positionV>
                <wp:extent cx="228600" cy="219075"/>
                <wp:effectExtent l="0" t="0" r="19050" b="28575"/>
                <wp:wrapNone/>
                <wp:docPr id="75" name="Ellips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190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75" o:spid="_x0000_s1026" style="position:absolute;margin-left:439.9pt;margin-top:206.65pt;width:18pt;height:17.2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" filled="f" strokecolor="red" strokeweight="2pt"/>
            </w:pict>
          </mc:Fallback>
        </mc:AlternateContent>
      </w: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C4EEE1F" wp14:editId="5B12079B">
                <wp:simplePos x="0" y="0"/>
                <wp:positionH relativeFrom="column">
                  <wp:posOffset>4234180</wp:posOffset>
                </wp:positionH>
                <wp:positionV relativeFrom="paragraph">
                  <wp:posOffset>1881505</wp:posOffset>
                </wp:positionV>
                <wp:extent cx="409575" cy="638175"/>
                <wp:effectExtent l="0" t="0" r="28575" b="28575"/>
                <wp:wrapNone/>
                <wp:docPr id="74" name="Ellips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6381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74" o:spid="_x0000_s1026" style="position:absolute;margin-left:333.4pt;margin-top:148.15pt;width:32.25pt;height:50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" filled="f" strokecolor="red" strokeweight="2pt"/>
            </w:pict>
          </mc:Fallback>
        </mc:AlternateContent>
      </w:r>
      <w:r>
        <w:rPr>
          <w:noProof/>
          <w:lang w:val="de-DE"/>
        </w:rPr>
        <w:drawing>
          <wp:inline distT="0" distB="0" distL="0" distR="0" wp14:anchorId="5DBAB82C" wp14:editId="5F385B48">
            <wp:extent cx="5761355" cy="3409282"/>
            <wp:effectExtent l="0" t="0" r="0" b="1270"/>
            <wp:docPr id="72" name="Grafi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40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1DA" w:rsidRDefault="00303579" w:rsidP="00303579">
      <w:pPr>
        <w:pStyle w:val="berschrift1"/>
      </w:pPr>
      <w:r>
        <w:t>ExplorerFrame.dll</w:t>
      </w:r>
    </w:p>
    <w:p w:rsidR="00303579" w:rsidRDefault="00303579" w:rsidP="00186CD8"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1FEE85B" wp14:editId="5B24CDF6">
                <wp:simplePos x="0" y="0"/>
                <wp:positionH relativeFrom="column">
                  <wp:posOffset>224155</wp:posOffset>
                </wp:positionH>
                <wp:positionV relativeFrom="paragraph">
                  <wp:posOffset>299085</wp:posOffset>
                </wp:positionV>
                <wp:extent cx="676275" cy="295275"/>
                <wp:effectExtent l="0" t="0" r="28575" b="28575"/>
                <wp:wrapNone/>
                <wp:docPr id="79" name="Ellips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952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79" o:spid="_x0000_s1026" style="position:absolute;margin-left:17.65pt;margin-top:23.55pt;width:53.25pt;height:23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" filled="f" strokecolor="red" strokeweight="2pt"/>
            </w:pict>
          </mc:Fallback>
        </mc:AlternateContent>
      </w: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FF3003C" wp14:editId="785CACA0">
                <wp:simplePos x="0" y="0"/>
                <wp:positionH relativeFrom="column">
                  <wp:posOffset>3167380</wp:posOffset>
                </wp:positionH>
                <wp:positionV relativeFrom="paragraph">
                  <wp:posOffset>327025</wp:posOffset>
                </wp:positionV>
                <wp:extent cx="228600" cy="219075"/>
                <wp:effectExtent l="0" t="0" r="19050" b="28575"/>
                <wp:wrapNone/>
                <wp:docPr id="78" name="Ellips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190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78" o:spid="_x0000_s1026" style="position:absolute;margin-left:249.4pt;margin-top:25.75pt;width:18pt;height:17.2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" filled="f" strokecolor="red" strokeweight="2pt"/>
            </w:pict>
          </mc:Fallback>
        </mc:AlternateContent>
      </w: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AA22A3F" wp14:editId="4A3B8562">
                <wp:simplePos x="0" y="0"/>
                <wp:positionH relativeFrom="column">
                  <wp:posOffset>5548630</wp:posOffset>
                </wp:positionH>
                <wp:positionV relativeFrom="paragraph">
                  <wp:posOffset>327025</wp:posOffset>
                </wp:positionV>
                <wp:extent cx="228600" cy="219075"/>
                <wp:effectExtent l="0" t="0" r="19050" b="28575"/>
                <wp:wrapNone/>
                <wp:docPr id="77" name="Ellips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190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77" o:spid="_x0000_s1026" style="position:absolute;margin-left:436.9pt;margin-top:25.75pt;width:18pt;height:17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" filled="f" strokecolor="red" strokeweight="2pt"/>
            </w:pict>
          </mc:Fallback>
        </mc:AlternateContent>
      </w:r>
      <w:r>
        <w:rPr>
          <w:noProof/>
          <w:lang w:val="de-DE"/>
        </w:rPr>
        <w:drawing>
          <wp:inline distT="0" distB="0" distL="0" distR="0" wp14:anchorId="38EDC209" wp14:editId="1439B534">
            <wp:extent cx="5657850" cy="1295400"/>
            <wp:effectExtent l="0" t="0" r="0" b="0"/>
            <wp:docPr id="76" name="Grafi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579" w:rsidRDefault="00303579" w:rsidP="00303579">
      <w:pPr>
        <w:pStyle w:val="berschrift1"/>
      </w:pPr>
      <w:r>
        <w:t>Explorer.exe</w:t>
      </w:r>
    </w:p>
    <w:p w:rsidR="00303579" w:rsidRDefault="00093C19" w:rsidP="00186CD8"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E6DB0C9" wp14:editId="7123D081">
                <wp:simplePos x="0" y="0"/>
                <wp:positionH relativeFrom="column">
                  <wp:posOffset>1262380</wp:posOffset>
                </wp:positionH>
                <wp:positionV relativeFrom="paragraph">
                  <wp:posOffset>802640</wp:posOffset>
                </wp:positionV>
                <wp:extent cx="409575" cy="428625"/>
                <wp:effectExtent l="0" t="0" r="28575" b="28575"/>
                <wp:wrapNone/>
                <wp:docPr id="81" name="Ellips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28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81" o:spid="_x0000_s1026" style="position:absolute;margin-left:99.4pt;margin-top:63.2pt;width:32.25pt;height:33.7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" filled="f" strokecolor="red" strokeweight="2pt"/>
            </w:pict>
          </mc:Fallback>
        </mc:AlternateContent>
      </w:r>
      <w:r>
        <w:rPr>
          <w:noProof/>
          <w:lang w:val="de-DE"/>
        </w:rPr>
        <w:drawing>
          <wp:inline distT="0" distB="0" distL="0" distR="0" wp14:anchorId="6CE0E3AD" wp14:editId="0A8B55F8">
            <wp:extent cx="2314575" cy="1228725"/>
            <wp:effectExtent l="0" t="0" r="9525" b="9525"/>
            <wp:docPr id="80" name="Grafi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C19" w:rsidRDefault="00093C19" w:rsidP="00186CD8">
      <w:r>
        <w:t>More?!</w:t>
      </w:r>
    </w:p>
    <w:p w:rsidR="00093C19" w:rsidRDefault="00637E74" w:rsidP="00637E74">
      <w:pPr>
        <w:pStyle w:val="berschrift1"/>
      </w:pPr>
      <w:r w:rsidRPr="00637E74">
        <w:lastRenderedPageBreak/>
        <w:t>usercpl.dll</w:t>
      </w:r>
    </w:p>
    <w:p w:rsidR="00637E74" w:rsidRDefault="00637E74" w:rsidP="00186CD8"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F8D862F" wp14:editId="036186B4">
                <wp:simplePos x="0" y="0"/>
                <wp:positionH relativeFrom="column">
                  <wp:posOffset>347980</wp:posOffset>
                </wp:positionH>
                <wp:positionV relativeFrom="paragraph">
                  <wp:posOffset>1638935</wp:posOffset>
                </wp:positionV>
                <wp:extent cx="409575" cy="428625"/>
                <wp:effectExtent l="0" t="0" r="28575" b="28575"/>
                <wp:wrapNone/>
                <wp:docPr id="83" name="Ellips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28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83" o:spid="_x0000_s1026" style="position:absolute;margin-left:27.4pt;margin-top:129.05pt;width:32.25pt;height:33.7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" filled="f" strokecolor="red" strokeweight="2pt"/>
            </w:pict>
          </mc:Fallback>
        </mc:AlternateContent>
      </w:r>
      <w:r>
        <w:rPr>
          <w:noProof/>
          <w:lang w:val="de-DE"/>
        </w:rPr>
        <w:drawing>
          <wp:inline distT="0" distB="0" distL="0" distR="0" wp14:anchorId="4F7961C2" wp14:editId="7EA83C6B">
            <wp:extent cx="3505200" cy="2695575"/>
            <wp:effectExtent l="0" t="0" r="0" b="9525"/>
            <wp:docPr id="82" name="Grafi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E74" w:rsidRDefault="00637E74" w:rsidP="00637E74">
      <w:pPr>
        <w:pStyle w:val="berschrift1"/>
      </w:pPr>
      <w:proofErr w:type="spellStart"/>
      <w:r w:rsidRPr="00637E74">
        <w:t>icardres.dll.mui</w:t>
      </w:r>
      <w:proofErr w:type="spellEnd"/>
    </w:p>
    <w:p w:rsidR="00637E74" w:rsidRDefault="00637E74" w:rsidP="00186CD8"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A00FF3A" wp14:editId="334C036D">
                <wp:simplePos x="0" y="0"/>
                <wp:positionH relativeFrom="column">
                  <wp:posOffset>367030</wp:posOffset>
                </wp:positionH>
                <wp:positionV relativeFrom="paragraph">
                  <wp:posOffset>1543050</wp:posOffset>
                </wp:positionV>
                <wp:extent cx="409575" cy="428625"/>
                <wp:effectExtent l="0" t="0" r="28575" b="28575"/>
                <wp:wrapNone/>
                <wp:docPr id="85" name="Ellips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28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85" o:spid="_x0000_s1026" style="position:absolute;margin-left:28.9pt;margin-top:121.5pt;width:32.25pt;height:33.7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" filled="f" strokecolor="red" strokeweight="2pt"/>
            </w:pict>
          </mc:Fallback>
        </mc:AlternateContent>
      </w:r>
      <w:r>
        <w:rPr>
          <w:noProof/>
          <w:lang w:val="de-DE"/>
        </w:rPr>
        <w:drawing>
          <wp:inline distT="0" distB="0" distL="0" distR="0" wp14:anchorId="160B5DD9" wp14:editId="47599AA3">
            <wp:extent cx="3514725" cy="2714625"/>
            <wp:effectExtent l="0" t="0" r="9525" b="9525"/>
            <wp:docPr id="84" name="Grafi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E74" w:rsidRDefault="00637E74" w:rsidP="00637E74">
      <w:pPr>
        <w:pStyle w:val="berschrift1"/>
      </w:pPr>
      <w:r w:rsidRPr="00637E74">
        <w:lastRenderedPageBreak/>
        <w:t>ActionCenter.dll</w:t>
      </w:r>
    </w:p>
    <w:p w:rsidR="00637E74" w:rsidRDefault="00403067" w:rsidP="00186CD8"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CA83040" wp14:editId="7B4FBE52">
                <wp:simplePos x="0" y="0"/>
                <wp:positionH relativeFrom="column">
                  <wp:posOffset>347980</wp:posOffset>
                </wp:positionH>
                <wp:positionV relativeFrom="paragraph">
                  <wp:posOffset>57785</wp:posOffset>
                </wp:positionV>
                <wp:extent cx="409575" cy="428625"/>
                <wp:effectExtent l="0" t="0" r="28575" b="28575"/>
                <wp:wrapNone/>
                <wp:docPr id="90" name="Ellips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28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90" o:spid="_x0000_s1026" style="position:absolute;margin-left:27.4pt;margin-top:4.55pt;width:32.25pt;height:33.7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" filled="f" strokecolor="red" strokeweight="2pt"/>
            </w:pict>
          </mc:Fallback>
        </mc:AlternateContent>
      </w: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44355D1" wp14:editId="463FFAB5">
                <wp:simplePos x="0" y="0"/>
                <wp:positionH relativeFrom="column">
                  <wp:posOffset>1329055</wp:posOffset>
                </wp:positionH>
                <wp:positionV relativeFrom="paragraph">
                  <wp:posOffset>1657985</wp:posOffset>
                </wp:positionV>
                <wp:extent cx="409575" cy="428625"/>
                <wp:effectExtent l="0" t="0" r="28575" b="28575"/>
                <wp:wrapNone/>
                <wp:docPr id="89" name="Ellips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28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89" o:spid="_x0000_s1026" style="position:absolute;margin-left:104.65pt;margin-top:130.55pt;width:32.25pt;height:33.7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" filled="f" strokecolor="red" strokeweight="2pt"/>
            </w:pict>
          </mc:Fallback>
        </mc:AlternateContent>
      </w:r>
      <w:r>
        <w:rPr>
          <w:noProof/>
          <w:lang w:val="de-DE"/>
        </w:rPr>
        <w:drawing>
          <wp:inline distT="0" distB="0" distL="0" distR="0" wp14:anchorId="307D03C0" wp14:editId="4705B8FD">
            <wp:extent cx="3076575" cy="2085975"/>
            <wp:effectExtent l="0" t="0" r="9525" b="9525"/>
            <wp:docPr id="88" name="Grafik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E74" w:rsidRDefault="00637E74" w:rsidP="00637E74">
      <w:pPr>
        <w:pStyle w:val="berschrift1"/>
      </w:pPr>
      <w:r w:rsidRPr="00637E74">
        <w:t>ActionCenterCPL.dll</w:t>
      </w:r>
    </w:p>
    <w:p w:rsidR="00637E74" w:rsidRDefault="00C51FE5" w:rsidP="00186CD8"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4B377DF" wp14:editId="340A7CB4">
                <wp:simplePos x="0" y="0"/>
                <wp:positionH relativeFrom="column">
                  <wp:posOffset>376555</wp:posOffset>
                </wp:positionH>
                <wp:positionV relativeFrom="paragraph">
                  <wp:posOffset>1610360</wp:posOffset>
                </wp:positionV>
                <wp:extent cx="409575" cy="428625"/>
                <wp:effectExtent l="0" t="0" r="28575" b="28575"/>
                <wp:wrapNone/>
                <wp:docPr id="87" name="Ellips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28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87" o:spid="_x0000_s1026" style="position:absolute;margin-left:29.65pt;margin-top:126.8pt;width:32.25pt;height:33.7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" filled="f" strokecolor="red" strokeweight="2pt"/>
            </w:pict>
          </mc:Fallback>
        </mc:AlternateContent>
      </w:r>
      <w:r>
        <w:rPr>
          <w:noProof/>
          <w:lang w:val="de-DE"/>
        </w:rPr>
        <w:drawing>
          <wp:inline distT="0" distB="0" distL="0" distR="0" wp14:anchorId="115EE54D" wp14:editId="008F81A2">
            <wp:extent cx="3524250" cy="2714625"/>
            <wp:effectExtent l="0" t="0" r="0" b="9525"/>
            <wp:docPr id="86" name="Grafik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067" w:rsidRDefault="00276893" w:rsidP="00276893">
      <w:pPr>
        <w:pStyle w:val="berschrift1"/>
      </w:pPr>
      <w:r w:rsidRPr="00276893">
        <w:t>SyncCenter.dll</w:t>
      </w:r>
      <w:r>
        <w:t>, mobsync.exe</w:t>
      </w:r>
    </w:p>
    <w:p w:rsidR="00276893" w:rsidRDefault="00276893" w:rsidP="00403067"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4560116" wp14:editId="027480E3">
                <wp:simplePos x="0" y="0"/>
                <wp:positionH relativeFrom="column">
                  <wp:posOffset>290830</wp:posOffset>
                </wp:positionH>
                <wp:positionV relativeFrom="paragraph">
                  <wp:posOffset>1475740</wp:posOffset>
                </wp:positionV>
                <wp:extent cx="409575" cy="428625"/>
                <wp:effectExtent l="0" t="0" r="28575" b="28575"/>
                <wp:wrapNone/>
                <wp:docPr id="92" name="Ellips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28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92" o:spid="_x0000_s1026" style="position:absolute;margin-left:22.9pt;margin-top:116.2pt;width:32.25pt;height:33.7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" filled="f" strokecolor="red" strokeweight="2pt"/>
            </w:pict>
          </mc:Fallback>
        </mc:AlternateContent>
      </w:r>
      <w:r>
        <w:rPr>
          <w:noProof/>
          <w:lang w:val="de-DE"/>
        </w:rPr>
        <w:drawing>
          <wp:inline distT="0" distB="0" distL="0" distR="0" wp14:anchorId="4A813A6A" wp14:editId="5AAAC5F5">
            <wp:extent cx="3019425" cy="2311876"/>
            <wp:effectExtent l="0" t="0" r="0" b="0"/>
            <wp:docPr id="91" name="Grafik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31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893" w:rsidRDefault="00276893" w:rsidP="00403067">
      <w:r>
        <w:t xml:space="preserve">Mobsync.exe has the icon used in the </w:t>
      </w:r>
      <w:proofErr w:type="spellStart"/>
      <w:r>
        <w:t>startmenu</w:t>
      </w:r>
      <w:proofErr w:type="spellEnd"/>
      <w:r>
        <w:t>.</w:t>
      </w:r>
    </w:p>
    <w:p w:rsidR="00276893" w:rsidRDefault="002D047C" w:rsidP="002D047C">
      <w:pPr>
        <w:pStyle w:val="berschrift1"/>
      </w:pPr>
      <w:r w:rsidRPr="002D047C">
        <w:lastRenderedPageBreak/>
        <w:t>accessibilitycpl.dll</w:t>
      </w:r>
    </w:p>
    <w:p w:rsidR="002D047C" w:rsidRDefault="007A61D8" w:rsidP="002D047C"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F9DD6AB" wp14:editId="55412AFF">
                <wp:simplePos x="0" y="0"/>
                <wp:positionH relativeFrom="column">
                  <wp:posOffset>347980</wp:posOffset>
                </wp:positionH>
                <wp:positionV relativeFrom="paragraph">
                  <wp:posOffset>2067561</wp:posOffset>
                </wp:positionV>
                <wp:extent cx="228600" cy="228600"/>
                <wp:effectExtent l="0" t="0" r="19050" b="19050"/>
                <wp:wrapNone/>
                <wp:docPr id="97" name="Ellips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97" o:spid="_x0000_s1026" style="position:absolute;margin-left:27.4pt;margin-top:162.8pt;width:18pt;height:18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" filled="f" strokecolor="red" strokeweight="2pt"/>
            </w:pict>
          </mc:Fallback>
        </mc:AlternateContent>
      </w: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7753549" wp14:editId="268A1600">
                <wp:simplePos x="0" y="0"/>
                <wp:positionH relativeFrom="column">
                  <wp:posOffset>2481580</wp:posOffset>
                </wp:positionH>
                <wp:positionV relativeFrom="paragraph">
                  <wp:posOffset>2296160</wp:posOffset>
                </wp:positionV>
                <wp:extent cx="304800" cy="295275"/>
                <wp:effectExtent l="0" t="0" r="19050" b="28575"/>
                <wp:wrapNone/>
                <wp:docPr id="96" name="Ellips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952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96" o:spid="_x0000_s1026" style="position:absolute;margin-left:195.4pt;margin-top:180.8pt;width:24pt;height:23.2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" filled="f" strokecolor="red" strokeweight="2pt"/>
            </w:pict>
          </mc:Fallback>
        </mc:AlternateContent>
      </w: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98082A5" wp14:editId="2220AB04">
                <wp:simplePos x="0" y="0"/>
                <wp:positionH relativeFrom="column">
                  <wp:posOffset>2481580</wp:posOffset>
                </wp:positionH>
                <wp:positionV relativeFrom="paragraph">
                  <wp:posOffset>2000885</wp:posOffset>
                </wp:positionV>
                <wp:extent cx="304800" cy="295275"/>
                <wp:effectExtent l="0" t="0" r="19050" b="28575"/>
                <wp:wrapNone/>
                <wp:docPr id="95" name="Ellips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952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95" o:spid="_x0000_s1026" style="position:absolute;margin-left:195.4pt;margin-top:157.55pt;width:24pt;height:23.2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" filled="f" strokecolor="red" strokeweight="2pt"/>
            </w:pict>
          </mc:Fallback>
        </mc:AlternateContent>
      </w: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A4D7F56" wp14:editId="6A1AD9A3">
                <wp:simplePos x="0" y="0"/>
                <wp:positionH relativeFrom="column">
                  <wp:posOffset>4005580</wp:posOffset>
                </wp:positionH>
                <wp:positionV relativeFrom="paragraph">
                  <wp:posOffset>2219960</wp:posOffset>
                </wp:positionV>
                <wp:extent cx="304800" cy="295275"/>
                <wp:effectExtent l="0" t="0" r="19050" b="28575"/>
                <wp:wrapNone/>
                <wp:docPr id="94" name="Ellips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952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94" o:spid="_x0000_s1026" style="position:absolute;margin-left:315.4pt;margin-top:174.8pt;width:24pt;height:23.2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" filled="f" strokecolor="red" strokeweight="2pt"/>
            </w:pict>
          </mc:Fallback>
        </mc:AlternateContent>
      </w:r>
      <w:r>
        <w:rPr>
          <w:noProof/>
          <w:lang w:val="de-DE"/>
        </w:rPr>
        <w:drawing>
          <wp:inline distT="0" distB="0" distL="0" distR="0" wp14:anchorId="231C226D" wp14:editId="09616BC5">
            <wp:extent cx="5761355" cy="3373755"/>
            <wp:effectExtent l="0" t="0" r="0" b="0"/>
            <wp:docPr id="93" name="Grafik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1D8" w:rsidRDefault="007A61D8" w:rsidP="007A61D8">
      <w:pPr>
        <w:pStyle w:val="berschrift1"/>
      </w:pPr>
      <w:proofErr w:type="spellStart"/>
      <w:r w:rsidRPr="007A61D8">
        <w:t>powercfg.cpl</w:t>
      </w:r>
      <w:proofErr w:type="spellEnd"/>
    </w:p>
    <w:p w:rsidR="007A61D8" w:rsidRDefault="007A61D8" w:rsidP="007A61D8"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34AA71D" wp14:editId="71F9EAC9">
                <wp:simplePos x="0" y="0"/>
                <wp:positionH relativeFrom="column">
                  <wp:posOffset>386079</wp:posOffset>
                </wp:positionH>
                <wp:positionV relativeFrom="paragraph">
                  <wp:posOffset>598170</wp:posOffset>
                </wp:positionV>
                <wp:extent cx="561975" cy="514350"/>
                <wp:effectExtent l="0" t="0" r="28575" b="19050"/>
                <wp:wrapNone/>
                <wp:docPr id="100" name="Ellips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514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00" o:spid="_x0000_s1026" style="position:absolute;margin-left:30.4pt;margin-top:47.1pt;width:44.25pt;height:40.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" filled="f" strokecolor="red" strokeweight="2pt"/>
            </w:pict>
          </mc:Fallback>
        </mc:AlternateContent>
      </w:r>
      <w:r>
        <w:rPr>
          <w:noProof/>
          <w:lang w:val="de-DE"/>
        </w:rPr>
        <w:drawing>
          <wp:inline distT="0" distB="0" distL="0" distR="0" wp14:anchorId="18B077AF" wp14:editId="36052726">
            <wp:extent cx="3943350" cy="4200525"/>
            <wp:effectExtent l="0" t="0" r="0" b="9525"/>
            <wp:docPr id="98" name="Grafik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1D8" w:rsidRDefault="007A61D8" w:rsidP="007A61D8">
      <w:pPr>
        <w:pStyle w:val="berschrift1"/>
      </w:pPr>
      <w:r>
        <w:lastRenderedPageBreak/>
        <w:t>PerfCenter.dll</w:t>
      </w:r>
    </w:p>
    <w:p w:rsidR="007A61D8" w:rsidRDefault="007A61D8" w:rsidP="007A61D8"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EC15470" wp14:editId="39D13690">
                <wp:simplePos x="0" y="0"/>
                <wp:positionH relativeFrom="column">
                  <wp:posOffset>328929</wp:posOffset>
                </wp:positionH>
                <wp:positionV relativeFrom="paragraph">
                  <wp:posOffset>1715134</wp:posOffset>
                </wp:positionV>
                <wp:extent cx="447675" cy="409575"/>
                <wp:effectExtent l="0" t="0" r="28575" b="28575"/>
                <wp:wrapNone/>
                <wp:docPr id="101" name="Ellips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4095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01" o:spid="_x0000_s1026" style="position:absolute;margin-left:25.9pt;margin-top:135.05pt;width:35.25pt;height:32.2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" filled="f" strokecolor="red" strokeweight="2pt"/>
            </w:pict>
          </mc:Fallback>
        </mc:AlternateContent>
      </w:r>
      <w:r>
        <w:rPr>
          <w:noProof/>
          <w:lang w:val="de-DE"/>
        </w:rPr>
        <w:drawing>
          <wp:inline distT="0" distB="0" distL="0" distR="0" wp14:anchorId="2A26FF0A" wp14:editId="3512FC79">
            <wp:extent cx="3238500" cy="2628900"/>
            <wp:effectExtent l="0" t="0" r="0" b="0"/>
            <wp:docPr id="99" name="Grafik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1D8" w:rsidRDefault="003130C0" w:rsidP="003130C0">
      <w:pPr>
        <w:pStyle w:val="berschrift1"/>
      </w:pPr>
      <w:r>
        <w:t>Powercpl.dll</w:t>
      </w:r>
    </w:p>
    <w:p w:rsidR="003130C0" w:rsidRDefault="003130C0" w:rsidP="007A61D8"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E4D2687" wp14:editId="30CBEE92">
                <wp:simplePos x="0" y="0"/>
                <wp:positionH relativeFrom="column">
                  <wp:posOffset>223520</wp:posOffset>
                </wp:positionH>
                <wp:positionV relativeFrom="paragraph">
                  <wp:posOffset>1428115</wp:posOffset>
                </wp:positionV>
                <wp:extent cx="447675" cy="409575"/>
                <wp:effectExtent l="0" t="0" r="28575" b="28575"/>
                <wp:wrapNone/>
                <wp:docPr id="103" name="Ellips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4095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03" o:spid="_x0000_s1026" style="position:absolute;margin-left:17.6pt;margin-top:112.45pt;width:35.25pt;height:32.2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" filled="f" strokecolor="red" strokeweight="2pt"/>
            </w:pict>
          </mc:Fallback>
        </mc:AlternateContent>
      </w:r>
      <w:r>
        <w:rPr>
          <w:noProof/>
          <w:lang w:val="de-DE"/>
        </w:rPr>
        <w:drawing>
          <wp:inline distT="0" distB="0" distL="0" distR="0" wp14:anchorId="1A8C359A" wp14:editId="0FF11144">
            <wp:extent cx="5761355" cy="2347173"/>
            <wp:effectExtent l="0" t="0" r="0" b="0"/>
            <wp:docPr id="102" name="Grafik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34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0C0" w:rsidRDefault="00035140" w:rsidP="00035140">
      <w:pPr>
        <w:pStyle w:val="berschrift1"/>
      </w:pPr>
      <w:r>
        <w:t>batmeter.dll, batt.dll</w:t>
      </w:r>
    </w:p>
    <w:p w:rsidR="00035140" w:rsidRDefault="00035140" w:rsidP="00035140"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B79AAC6" wp14:editId="159948D2">
                <wp:simplePos x="0" y="0"/>
                <wp:positionH relativeFrom="column">
                  <wp:posOffset>1109979</wp:posOffset>
                </wp:positionH>
                <wp:positionV relativeFrom="paragraph">
                  <wp:posOffset>1823720</wp:posOffset>
                </wp:positionV>
                <wp:extent cx="333375" cy="304800"/>
                <wp:effectExtent l="0" t="0" r="28575" b="19050"/>
                <wp:wrapNone/>
                <wp:docPr id="106" name="Ellips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06" o:spid="_x0000_s1026" style="position:absolute;margin-left:87.4pt;margin-top:143.6pt;width:26.25pt;height:24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" filled="f" strokecolor="red" strokeweight="2pt"/>
            </w:pict>
          </mc:Fallback>
        </mc:AlternateContent>
      </w: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1FF2204" wp14:editId="13C8ED4A">
                <wp:simplePos x="0" y="0"/>
                <wp:positionH relativeFrom="column">
                  <wp:posOffset>328930</wp:posOffset>
                </wp:positionH>
                <wp:positionV relativeFrom="paragraph">
                  <wp:posOffset>61595</wp:posOffset>
                </wp:positionV>
                <wp:extent cx="514350" cy="476250"/>
                <wp:effectExtent l="0" t="0" r="19050" b="19050"/>
                <wp:wrapNone/>
                <wp:docPr id="105" name="Ellips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476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05" o:spid="_x0000_s1026" style="position:absolute;margin-left:25.9pt;margin-top:4.85pt;width:40.5pt;height:37.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" filled="f" strokecolor="red" strokeweight="2pt"/>
            </w:pict>
          </mc:Fallback>
        </mc:AlternateContent>
      </w:r>
      <w:r>
        <w:rPr>
          <w:noProof/>
          <w:lang w:val="de-DE"/>
        </w:rPr>
        <w:drawing>
          <wp:inline distT="0" distB="0" distL="0" distR="0" wp14:anchorId="4F960AB7" wp14:editId="2ABEA9EE">
            <wp:extent cx="2562225" cy="2190750"/>
            <wp:effectExtent l="0" t="0" r="9525" b="0"/>
            <wp:docPr id="104" name="Grafik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140" w:rsidRDefault="002C236F" w:rsidP="002C236F">
      <w:pPr>
        <w:pStyle w:val="berschrift1"/>
      </w:pPr>
      <w:r w:rsidRPr="002C236F">
        <w:lastRenderedPageBreak/>
        <w:t>cleanmgr.exe</w:t>
      </w:r>
    </w:p>
    <w:p w:rsidR="004F6861" w:rsidRDefault="002C236F" w:rsidP="00035140">
      <w:r>
        <w:rPr>
          <w:noProof/>
          <w:lang w:val="de-DE"/>
        </w:rPr>
        <w:drawing>
          <wp:inline distT="0" distB="0" distL="0" distR="0" wp14:anchorId="518FE21D" wp14:editId="17E25152">
            <wp:extent cx="3295650" cy="1381125"/>
            <wp:effectExtent l="0" t="0" r="0" b="9525"/>
            <wp:docPr id="110" name="Grafik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4"/>
                    <a:srcRect l="1425" r="-1"/>
                    <a:stretch/>
                  </pic:blipFill>
                  <pic:spPr bwMode="auto">
                    <a:xfrm>
                      <a:off x="0" y="0"/>
                      <a:ext cx="3295650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236F" w:rsidRDefault="004F6861" w:rsidP="00035140"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3034389" wp14:editId="4F42A4E7">
                <wp:simplePos x="0" y="0"/>
                <wp:positionH relativeFrom="column">
                  <wp:posOffset>537845</wp:posOffset>
                </wp:positionH>
                <wp:positionV relativeFrom="paragraph">
                  <wp:posOffset>1746885</wp:posOffset>
                </wp:positionV>
                <wp:extent cx="333375" cy="304800"/>
                <wp:effectExtent l="0" t="0" r="28575" b="19050"/>
                <wp:wrapNone/>
                <wp:docPr id="115" name="Ellips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15" o:spid="_x0000_s1026" style="position:absolute;margin-left:42.35pt;margin-top:137.55pt;width:26.25pt;height:24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" filled="f" strokecolor="red" strokeweight="2pt"/>
            </w:pict>
          </mc:Fallback>
        </mc:AlternateContent>
      </w:r>
      <w:r w:rsidR="002C236F">
        <w:rPr>
          <w:noProof/>
          <w:lang w:val="de-DE"/>
        </w:rPr>
        <w:drawing>
          <wp:inline distT="0" distB="0" distL="0" distR="0" wp14:anchorId="72B3BE72" wp14:editId="7103893A">
            <wp:extent cx="3629025" cy="4448175"/>
            <wp:effectExtent l="0" t="0" r="9525" b="9525"/>
            <wp:docPr id="114" name="Grafik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36F" w:rsidRDefault="002C236F" w:rsidP="002C236F">
      <w:pPr>
        <w:pStyle w:val="berschrift1"/>
      </w:pPr>
      <w:r w:rsidRPr="002C236F">
        <w:lastRenderedPageBreak/>
        <w:t>dfrgui.exe</w:t>
      </w:r>
    </w:p>
    <w:p w:rsidR="002C236F" w:rsidRDefault="002C236F" w:rsidP="00035140"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9E472F2" wp14:editId="0C1A8150">
                <wp:simplePos x="0" y="0"/>
                <wp:positionH relativeFrom="column">
                  <wp:posOffset>1976755</wp:posOffset>
                </wp:positionH>
                <wp:positionV relativeFrom="paragraph">
                  <wp:posOffset>1123315</wp:posOffset>
                </wp:positionV>
                <wp:extent cx="428625" cy="400050"/>
                <wp:effectExtent l="0" t="0" r="28575" b="19050"/>
                <wp:wrapNone/>
                <wp:docPr id="109" name="Ellips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4000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09" o:spid="_x0000_s1026" style="position:absolute;margin-left:155.65pt;margin-top:88.45pt;width:33.75pt;height:31.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" filled="f" strokecolor="red" strokeweight="2pt"/>
            </w:pict>
          </mc:Fallback>
        </mc:AlternateContent>
      </w: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F3A0DCF" wp14:editId="2130B902">
                <wp:simplePos x="0" y="0"/>
                <wp:positionH relativeFrom="column">
                  <wp:posOffset>290830</wp:posOffset>
                </wp:positionH>
                <wp:positionV relativeFrom="paragraph">
                  <wp:posOffset>275590</wp:posOffset>
                </wp:positionV>
                <wp:extent cx="428625" cy="400050"/>
                <wp:effectExtent l="0" t="0" r="28575" b="19050"/>
                <wp:wrapNone/>
                <wp:docPr id="108" name="Ellips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4000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08" o:spid="_x0000_s1026" style="position:absolute;margin-left:22.9pt;margin-top:21.7pt;width:33.75pt;height:31.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" filled="f" strokecolor="red" strokeweight="2pt"/>
            </w:pict>
          </mc:Fallback>
        </mc:AlternateContent>
      </w:r>
      <w:r>
        <w:rPr>
          <w:noProof/>
          <w:lang w:val="de-DE"/>
        </w:rPr>
        <w:drawing>
          <wp:inline distT="0" distB="0" distL="0" distR="0" wp14:anchorId="5FBEC85A" wp14:editId="0D716D2A">
            <wp:extent cx="5319359" cy="4188867"/>
            <wp:effectExtent l="0" t="0" r="0" b="2540"/>
            <wp:docPr id="107" name="Grafik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22913" cy="41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36F" w:rsidRDefault="002C236F" w:rsidP="002C236F">
      <w:pPr>
        <w:pStyle w:val="berschrift1"/>
      </w:pPr>
      <w:r w:rsidRPr="002C236F">
        <w:t>DiagCpl.dll</w:t>
      </w:r>
    </w:p>
    <w:p w:rsidR="002C236F" w:rsidRDefault="002C236F" w:rsidP="00035140"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C0D947F" wp14:editId="40069EA2">
                <wp:simplePos x="0" y="0"/>
                <wp:positionH relativeFrom="column">
                  <wp:posOffset>1700530</wp:posOffset>
                </wp:positionH>
                <wp:positionV relativeFrom="paragraph">
                  <wp:posOffset>848360</wp:posOffset>
                </wp:positionV>
                <wp:extent cx="476250" cy="2114550"/>
                <wp:effectExtent l="0" t="0" r="19050" b="19050"/>
                <wp:wrapNone/>
                <wp:docPr id="113" name="Ellips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114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13" o:spid="_x0000_s1026" style="position:absolute;margin-left:133.9pt;margin-top:66.8pt;width:37.5pt;height:166.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" filled="f" strokecolor="red" strokeweight="2pt"/>
            </w:pict>
          </mc:Fallback>
        </mc:AlternateContent>
      </w: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427E6E2" wp14:editId="09D1159E">
                <wp:simplePos x="0" y="0"/>
                <wp:positionH relativeFrom="column">
                  <wp:posOffset>3662680</wp:posOffset>
                </wp:positionH>
                <wp:positionV relativeFrom="paragraph">
                  <wp:posOffset>2790825</wp:posOffset>
                </wp:positionV>
                <wp:extent cx="333375" cy="333375"/>
                <wp:effectExtent l="0" t="0" r="28575" b="28575"/>
                <wp:wrapNone/>
                <wp:docPr id="112" name="Ellips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333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12" o:spid="_x0000_s1026" style="position:absolute;margin-left:288.4pt;margin-top:219.75pt;width:26.25pt;height:26.2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" filled="f" strokecolor="red" strokeweight="2pt"/>
            </w:pict>
          </mc:Fallback>
        </mc:AlternateContent>
      </w:r>
      <w:r>
        <w:rPr>
          <w:noProof/>
          <w:lang w:val="de-DE"/>
        </w:rPr>
        <w:drawing>
          <wp:inline distT="0" distB="0" distL="0" distR="0" wp14:anchorId="19F0D657" wp14:editId="475B7BD5">
            <wp:extent cx="5761355" cy="3646326"/>
            <wp:effectExtent l="0" t="0" r="0" b="0"/>
            <wp:docPr id="111" name="Grafik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64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36F" w:rsidRDefault="00F77B3C" w:rsidP="00F77B3C">
      <w:pPr>
        <w:pStyle w:val="berschrift1"/>
      </w:pPr>
      <w:r w:rsidRPr="00F77B3C">
        <w:lastRenderedPageBreak/>
        <w:t>mstsc.exe</w:t>
      </w:r>
    </w:p>
    <w:p w:rsidR="00035140" w:rsidRDefault="00F77B3C" w:rsidP="007A61D8">
      <w:r>
        <w:rPr>
          <w:noProof/>
          <w:lang w:val="de-DE"/>
        </w:rPr>
        <w:drawing>
          <wp:inline distT="0" distB="0" distL="0" distR="0" wp14:anchorId="58CBB2EA" wp14:editId="7FC9E496">
            <wp:extent cx="2520000" cy="2866121"/>
            <wp:effectExtent l="0" t="0" r="0" b="0"/>
            <wp:docPr id="116" name="Grafik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86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de-DE"/>
        </w:rPr>
        <w:drawing>
          <wp:inline distT="0" distB="0" distL="0" distR="0" wp14:anchorId="775304F5" wp14:editId="46F20FA2">
            <wp:extent cx="2520000" cy="2860869"/>
            <wp:effectExtent l="0" t="0" r="0" b="0"/>
            <wp:docPr id="117" name="Grafik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86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etc</w:t>
      </w:r>
      <w:proofErr w:type="gramEnd"/>
      <w:r>
        <w:t>…</w:t>
      </w:r>
    </w:p>
    <w:p w:rsidR="00F77B3C" w:rsidRDefault="00056C68" w:rsidP="00056C68">
      <w:pPr>
        <w:pStyle w:val="berschrift1"/>
      </w:pPr>
      <w:r w:rsidRPr="00056C68">
        <w:t>TSWorkspace.dll</w:t>
      </w:r>
    </w:p>
    <w:p w:rsidR="00056C68" w:rsidRDefault="00056C68" w:rsidP="007A61D8"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5402BA4" wp14:editId="49D71D5A">
                <wp:simplePos x="0" y="0"/>
                <wp:positionH relativeFrom="column">
                  <wp:posOffset>328930</wp:posOffset>
                </wp:positionH>
                <wp:positionV relativeFrom="paragraph">
                  <wp:posOffset>1588135</wp:posOffset>
                </wp:positionV>
                <wp:extent cx="457200" cy="428625"/>
                <wp:effectExtent l="0" t="0" r="19050" b="28575"/>
                <wp:wrapNone/>
                <wp:docPr id="119" name="Ellips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28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19" o:spid="_x0000_s1026" style="position:absolute;margin-left:25.9pt;margin-top:125.05pt;width:36pt;height:33.7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" filled="f" strokecolor="red" strokeweight="2pt"/>
            </w:pict>
          </mc:Fallback>
        </mc:AlternateContent>
      </w:r>
      <w:r>
        <w:rPr>
          <w:noProof/>
          <w:lang w:val="de-DE"/>
        </w:rPr>
        <w:drawing>
          <wp:inline distT="0" distB="0" distL="0" distR="0" wp14:anchorId="284C439C" wp14:editId="10CA8AEC">
            <wp:extent cx="2857500" cy="2486025"/>
            <wp:effectExtent l="0" t="0" r="0" b="9525"/>
            <wp:docPr id="118" name="Grafik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140" w:rsidRDefault="000638DD" w:rsidP="000638DD">
      <w:pPr>
        <w:pStyle w:val="berschrift1"/>
      </w:pPr>
      <w:r w:rsidRPr="000638DD">
        <w:lastRenderedPageBreak/>
        <w:t>colorcpl.exe</w:t>
      </w:r>
    </w:p>
    <w:p w:rsidR="000638DD" w:rsidRPr="000638DD" w:rsidRDefault="00764CB9" w:rsidP="000638DD"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58F2D1D" wp14:editId="30C27DBD">
                <wp:simplePos x="0" y="0"/>
                <wp:positionH relativeFrom="column">
                  <wp:posOffset>338455</wp:posOffset>
                </wp:positionH>
                <wp:positionV relativeFrom="paragraph">
                  <wp:posOffset>1638935</wp:posOffset>
                </wp:positionV>
                <wp:extent cx="457200" cy="428625"/>
                <wp:effectExtent l="0" t="0" r="19050" b="28575"/>
                <wp:wrapNone/>
                <wp:docPr id="121" name="Ellips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28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21" o:spid="_x0000_s1026" style="position:absolute;margin-left:26.65pt;margin-top:129.05pt;width:36pt;height:33.7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" filled="f" strokecolor="red" strokeweight="2pt"/>
            </w:pict>
          </mc:Fallback>
        </mc:AlternateContent>
      </w:r>
      <w:r>
        <w:rPr>
          <w:noProof/>
          <w:lang w:val="de-DE"/>
        </w:rPr>
        <w:drawing>
          <wp:inline distT="0" distB="0" distL="0" distR="0" wp14:anchorId="305E8B16" wp14:editId="360A9326">
            <wp:extent cx="2781300" cy="2600325"/>
            <wp:effectExtent l="0" t="0" r="0" b="9525"/>
            <wp:docPr id="120" name="Grafik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8DD" w:rsidRDefault="000638DD" w:rsidP="000638DD">
      <w:pPr>
        <w:pStyle w:val="berschrift1"/>
      </w:pPr>
      <w:r w:rsidRPr="000638DD">
        <w:t>colorui.dll</w:t>
      </w:r>
    </w:p>
    <w:p w:rsidR="000638DD" w:rsidRPr="000638DD" w:rsidRDefault="00D512B9" w:rsidP="000638DD"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30013CD" wp14:editId="75048645">
                <wp:simplePos x="0" y="0"/>
                <wp:positionH relativeFrom="column">
                  <wp:posOffset>1071880</wp:posOffset>
                </wp:positionH>
                <wp:positionV relativeFrom="paragraph">
                  <wp:posOffset>428625</wp:posOffset>
                </wp:positionV>
                <wp:extent cx="457200" cy="428625"/>
                <wp:effectExtent l="0" t="0" r="19050" b="28575"/>
                <wp:wrapNone/>
                <wp:docPr id="123" name="Ellips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28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23" o:spid="_x0000_s1026" style="position:absolute;margin-left:84.4pt;margin-top:33.75pt;width:36pt;height:33.7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" filled="f" strokecolor="red" strokeweight="2pt"/>
            </w:pict>
          </mc:Fallback>
        </mc:AlternateContent>
      </w:r>
      <w:r>
        <w:rPr>
          <w:noProof/>
          <w:lang w:val="de-DE"/>
        </w:rPr>
        <w:drawing>
          <wp:inline distT="0" distB="0" distL="0" distR="0" wp14:anchorId="67C8427B" wp14:editId="5F4F9A0A">
            <wp:extent cx="5761355" cy="4387475"/>
            <wp:effectExtent l="0" t="0" r="0" b="0"/>
            <wp:docPr id="122" name="Grafik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4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8DD" w:rsidRDefault="000638DD" w:rsidP="000638DD">
      <w:pPr>
        <w:pStyle w:val="berschrift1"/>
      </w:pPr>
      <w:r w:rsidRPr="000638DD">
        <w:lastRenderedPageBreak/>
        <w:t>vault.dll</w:t>
      </w:r>
    </w:p>
    <w:p w:rsidR="000638DD" w:rsidRPr="000638DD" w:rsidRDefault="009B1368" w:rsidP="00764CB9"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FE5EEDA" wp14:editId="4308EFDF">
                <wp:simplePos x="0" y="0"/>
                <wp:positionH relativeFrom="column">
                  <wp:posOffset>3738879</wp:posOffset>
                </wp:positionH>
                <wp:positionV relativeFrom="paragraph">
                  <wp:posOffset>1343660</wp:posOffset>
                </wp:positionV>
                <wp:extent cx="523875" cy="495300"/>
                <wp:effectExtent l="0" t="0" r="28575" b="19050"/>
                <wp:wrapNone/>
                <wp:docPr id="126" name="Ellips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495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26" o:spid="_x0000_s1026" style="position:absolute;margin-left:294.4pt;margin-top:105.8pt;width:41.25pt;height:39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" filled="f" strokecolor="red" strokeweight="2pt"/>
            </w:pict>
          </mc:Fallback>
        </mc:AlternateContent>
      </w: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FEFCADD" wp14:editId="2D4675ED">
                <wp:simplePos x="0" y="0"/>
                <wp:positionH relativeFrom="column">
                  <wp:posOffset>243205</wp:posOffset>
                </wp:positionH>
                <wp:positionV relativeFrom="paragraph">
                  <wp:posOffset>1019810</wp:posOffset>
                </wp:positionV>
                <wp:extent cx="457200" cy="428625"/>
                <wp:effectExtent l="0" t="0" r="19050" b="28575"/>
                <wp:wrapNone/>
                <wp:docPr id="125" name="Ellips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28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25" o:spid="_x0000_s1026" style="position:absolute;margin-left:19.15pt;margin-top:80.3pt;width:36pt;height:33.7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" filled="f" strokecolor="red" strokeweight="2pt"/>
            </w:pict>
          </mc:Fallback>
        </mc:AlternateContent>
      </w:r>
      <w:r>
        <w:rPr>
          <w:noProof/>
          <w:lang w:val="de-DE"/>
        </w:rPr>
        <w:drawing>
          <wp:inline distT="0" distB="0" distL="0" distR="0" wp14:anchorId="0326BF79" wp14:editId="008C252E">
            <wp:extent cx="5761355" cy="2078277"/>
            <wp:effectExtent l="0" t="0" r="0" b="0"/>
            <wp:docPr id="124" name="Grafik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07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8DD" w:rsidRDefault="00E47C55" w:rsidP="00E47C55">
      <w:pPr>
        <w:pStyle w:val="berschrift1"/>
      </w:pPr>
      <w:r>
        <w:t>Display.dll</w:t>
      </w:r>
    </w:p>
    <w:p w:rsidR="00E47C55" w:rsidRPr="00E47C55" w:rsidRDefault="008B4B08" w:rsidP="00E47C55"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4A3A835" wp14:editId="5578D304">
                <wp:simplePos x="0" y="0"/>
                <wp:positionH relativeFrom="column">
                  <wp:posOffset>328930</wp:posOffset>
                </wp:positionH>
                <wp:positionV relativeFrom="paragraph">
                  <wp:posOffset>1503680</wp:posOffset>
                </wp:positionV>
                <wp:extent cx="457200" cy="428625"/>
                <wp:effectExtent l="0" t="0" r="19050" b="28575"/>
                <wp:wrapNone/>
                <wp:docPr id="130" name="Ellips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28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30" o:spid="_x0000_s1026" style="position:absolute;margin-left:25.9pt;margin-top:118.4pt;width:36pt;height:33.7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" filled="f" strokecolor="red" strokeweight="2pt"/>
            </w:pict>
          </mc:Fallback>
        </mc:AlternateContent>
      </w:r>
      <w:r>
        <w:rPr>
          <w:noProof/>
          <w:lang w:val="de-DE"/>
        </w:rPr>
        <w:drawing>
          <wp:inline distT="0" distB="0" distL="0" distR="0" wp14:anchorId="4F7F1C59" wp14:editId="5A6F695B">
            <wp:extent cx="2762250" cy="2590800"/>
            <wp:effectExtent l="0" t="0" r="0" b="0"/>
            <wp:docPr id="129" name="Grafik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C55" w:rsidRDefault="00E47C55" w:rsidP="00E47C55">
      <w:pPr>
        <w:pStyle w:val="berschrift1"/>
      </w:pPr>
      <w:r>
        <w:t>srchadmin.dll</w:t>
      </w:r>
    </w:p>
    <w:p w:rsidR="00E47C55" w:rsidRPr="00E47C55" w:rsidRDefault="008B4B08" w:rsidP="00E47C55"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432E78E" wp14:editId="7FE9FF62">
                <wp:simplePos x="0" y="0"/>
                <wp:positionH relativeFrom="column">
                  <wp:posOffset>328930</wp:posOffset>
                </wp:positionH>
                <wp:positionV relativeFrom="paragraph">
                  <wp:posOffset>1727200</wp:posOffset>
                </wp:positionV>
                <wp:extent cx="457200" cy="428625"/>
                <wp:effectExtent l="0" t="0" r="19050" b="28575"/>
                <wp:wrapNone/>
                <wp:docPr id="128" name="Ellips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28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28" o:spid="_x0000_s1026" style="position:absolute;margin-left:25.9pt;margin-top:136pt;width:36pt;height:33.7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" filled="f" strokecolor="red" strokeweight="2pt"/>
            </w:pict>
          </mc:Fallback>
        </mc:AlternateContent>
      </w:r>
      <w:r>
        <w:rPr>
          <w:noProof/>
          <w:lang w:val="de-DE"/>
        </w:rPr>
        <w:drawing>
          <wp:inline distT="0" distB="0" distL="0" distR="0" wp14:anchorId="4EF759C6" wp14:editId="023BCE7C">
            <wp:extent cx="2752725" cy="2733675"/>
            <wp:effectExtent l="0" t="0" r="9525" b="9525"/>
            <wp:docPr id="127" name="Grafik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C55" w:rsidRDefault="008B4B08" w:rsidP="008B4B08">
      <w:pPr>
        <w:pStyle w:val="berschrift1"/>
      </w:pPr>
      <w:r>
        <w:lastRenderedPageBreak/>
        <w:t>themecpl.dll</w:t>
      </w:r>
    </w:p>
    <w:p w:rsidR="008B4B08" w:rsidRDefault="00493BE5" w:rsidP="00E47C55"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C04AF99" wp14:editId="1AD1431F">
                <wp:simplePos x="0" y="0"/>
                <wp:positionH relativeFrom="column">
                  <wp:posOffset>338455</wp:posOffset>
                </wp:positionH>
                <wp:positionV relativeFrom="paragraph">
                  <wp:posOffset>1587500</wp:posOffset>
                </wp:positionV>
                <wp:extent cx="457200" cy="428625"/>
                <wp:effectExtent l="0" t="0" r="19050" b="28575"/>
                <wp:wrapNone/>
                <wp:docPr id="132" name="Ellips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28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32" o:spid="_x0000_s1026" style="position:absolute;margin-left:26.65pt;margin-top:125pt;width:36pt;height:33.7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" filled="f" strokecolor="red" strokeweight="2pt"/>
            </w:pict>
          </mc:Fallback>
        </mc:AlternateContent>
      </w:r>
      <w:r>
        <w:rPr>
          <w:noProof/>
          <w:lang w:val="de-DE"/>
        </w:rPr>
        <w:drawing>
          <wp:inline distT="0" distB="0" distL="0" distR="0" wp14:anchorId="6908BB20" wp14:editId="0EFFA3AE">
            <wp:extent cx="2762250" cy="2562225"/>
            <wp:effectExtent l="0" t="0" r="0" b="9525"/>
            <wp:docPr id="131" name="Grafik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B08" w:rsidRDefault="008B4B08" w:rsidP="008B4B08">
      <w:pPr>
        <w:pStyle w:val="berschrift1"/>
      </w:pPr>
      <w:r w:rsidRPr="008B4B08">
        <w:t>DisplaySwitch.exe</w:t>
      </w:r>
    </w:p>
    <w:p w:rsidR="008B4B08" w:rsidRDefault="006E7459" w:rsidP="00E47C55"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CDD810B" wp14:editId="18AC526C">
                <wp:simplePos x="0" y="0"/>
                <wp:positionH relativeFrom="column">
                  <wp:posOffset>214630</wp:posOffset>
                </wp:positionH>
                <wp:positionV relativeFrom="paragraph">
                  <wp:posOffset>367665</wp:posOffset>
                </wp:positionV>
                <wp:extent cx="457200" cy="428625"/>
                <wp:effectExtent l="0" t="0" r="19050" b="28575"/>
                <wp:wrapNone/>
                <wp:docPr id="134" name="Ellips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28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34" o:spid="_x0000_s1026" style="position:absolute;margin-left:16.9pt;margin-top:28.95pt;width:36pt;height:33.7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" filled="f" strokecolor="red" strokeweight="2pt"/>
            </w:pict>
          </mc:Fallback>
        </mc:AlternateContent>
      </w:r>
      <w:r>
        <w:rPr>
          <w:noProof/>
          <w:lang w:val="de-DE"/>
        </w:rPr>
        <w:drawing>
          <wp:inline distT="0" distB="0" distL="0" distR="0" wp14:anchorId="4476A595" wp14:editId="21BCF77F">
            <wp:extent cx="3886200" cy="4810125"/>
            <wp:effectExtent l="0" t="0" r="0" b="9525"/>
            <wp:docPr id="133" name="Grafik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459" w:rsidRDefault="006E7459" w:rsidP="006E7459">
      <w:pPr>
        <w:pStyle w:val="berschrift1"/>
      </w:pPr>
      <w:r w:rsidRPr="006E7459">
        <w:lastRenderedPageBreak/>
        <w:t>DeviceCenter.dll</w:t>
      </w:r>
    </w:p>
    <w:p w:rsidR="006E7459" w:rsidRDefault="006E7459" w:rsidP="00E47C55"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7D7FBD2" wp14:editId="53E46840">
                <wp:simplePos x="0" y="0"/>
                <wp:positionH relativeFrom="column">
                  <wp:posOffset>367030</wp:posOffset>
                </wp:positionH>
                <wp:positionV relativeFrom="paragraph">
                  <wp:posOffset>1542415</wp:posOffset>
                </wp:positionV>
                <wp:extent cx="457200" cy="428625"/>
                <wp:effectExtent l="0" t="0" r="19050" b="28575"/>
                <wp:wrapNone/>
                <wp:docPr id="136" name="Ellips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28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36" o:spid="_x0000_s1026" style="position:absolute;margin-left:28.9pt;margin-top:121.45pt;width:36pt;height:33.7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" filled="f" strokecolor="red" strokeweight="2pt"/>
            </w:pict>
          </mc:Fallback>
        </mc:AlternateContent>
      </w:r>
      <w:r>
        <w:rPr>
          <w:noProof/>
          <w:lang w:val="de-DE"/>
        </w:rPr>
        <w:drawing>
          <wp:inline distT="0" distB="0" distL="0" distR="0" wp14:anchorId="7C804B98" wp14:editId="60E0F915">
            <wp:extent cx="2914650" cy="2457450"/>
            <wp:effectExtent l="0" t="0" r="0" b="0"/>
            <wp:docPr id="135" name="Grafik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459" w:rsidRDefault="006E7459" w:rsidP="006E7459">
      <w:pPr>
        <w:pStyle w:val="berschrift1"/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B8BB102" wp14:editId="3912A000">
                <wp:simplePos x="0" y="0"/>
                <wp:positionH relativeFrom="column">
                  <wp:posOffset>176530</wp:posOffset>
                </wp:positionH>
                <wp:positionV relativeFrom="paragraph">
                  <wp:posOffset>308610</wp:posOffset>
                </wp:positionV>
                <wp:extent cx="323850" cy="333375"/>
                <wp:effectExtent l="0" t="0" r="19050" b="28575"/>
                <wp:wrapNone/>
                <wp:docPr id="138" name="Ellips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333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38" o:spid="_x0000_s1026" style="position:absolute;margin-left:13.9pt;margin-top:24.3pt;width:25.5pt;height:26.2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" filled="f" strokecolor="red" strokeweight="2pt"/>
            </w:pict>
          </mc:Fallback>
        </mc:AlternateContent>
      </w:r>
      <w:proofErr w:type="spellStart"/>
      <w:r w:rsidRPr="006E7459">
        <w:t>desk.cpl</w:t>
      </w:r>
      <w:proofErr w:type="spellEnd"/>
    </w:p>
    <w:p w:rsidR="006E7459" w:rsidRDefault="006E7459" w:rsidP="006D4777">
      <w:r>
        <w:rPr>
          <w:noProof/>
          <w:lang w:val="de-DE"/>
        </w:rPr>
        <w:drawing>
          <wp:inline distT="0" distB="0" distL="0" distR="0" wp14:anchorId="7DE16043" wp14:editId="4A36EAD7">
            <wp:extent cx="3876675" cy="4295775"/>
            <wp:effectExtent l="0" t="0" r="9525" b="9525"/>
            <wp:docPr id="137" name="Grafik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459" w:rsidRDefault="007F6B81" w:rsidP="00DE2539">
      <w:pPr>
        <w:pStyle w:val="berschrift1"/>
      </w:pPr>
      <w:r w:rsidRPr="007F6B81">
        <w:lastRenderedPageBreak/>
        <w:t>netcenter.dll</w:t>
      </w:r>
    </w:p>
    <w:p w:rsidR="007F6B81" w:rsidRDefault="006B073F" w:rsidP="00E47C55"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549AE191" wp14:editId="54CC4B85">
                <wp:simplePos x="0" y="0"/>
                <wp:positionH relativeFrom="column">
                  <wp:posOffset>2614930</wp:posOffset>
                </wp:positionH>
                <wp:positionV relativeFrom="paragraph">
                  <wp:posOffset>2315210</wp:posOffset>
                </wp:positionV>
                <wp:extent cx="457200" cy="1990725"/>
                <wp:effectExtent l="0" t="0" r="19050" b="28575"/>
                <wp:wrapNone/>
                <wp:docPr id="145" name="Ellips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9907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45" o:spid="_x0000_s1026" style="position:absolute;margin-left:205.9pt;margin-top:182.3pt;width:36pt;height:156.7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" filled="f" strokecolor="red" strokeweight="2pt"/>
            </w:pict>
          </mc:Fallback>
        </mc:AlternateContent>
      </w: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1E9EA43" wp14:editId="75CCE2F4">
                <wp:simplePos x="0" y="0"/>
                <wp:positionH relativeFrom="column">
                  <wp:posOffset>4919980</wp:posOffset>
                </wp:positionH>
                <wp:positionV relativeFrom="paragraph">
                  <wp:posOffset>1905635</wp:posOffset>
                </wp:positionV>
                <wp:extent cx="304800" cy="276225"/>
                <wp:effectExtent l="0" t="0" r="19050" b="28575"/>
                <wp:wrapNone/>
                <wp:docPr id="144" name="Ellips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762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44" o:spid="_x0000_s1026" style="position:absolute;margin-left:387.4pt;margin-top:150.05pt;width:24pt;height:21.7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" filled="f" strokecolor="red" strokeweight="2pt"/>
            </w:pict>
          </mc:Fallback>
        </mc:AlternateContent>
      </w: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BCCD5F7" wp14:editId="3C3939B3">
                <wp:simplePos x="0" y="0"/>
                <wp:positionH relativeFrom="column">
                  <wp:posOffset>3977005</wp:posOffset>
                </wp:positionH>
                <wp:positionV relativeFrom="paragraph">
                  <wp:posOffset>772160</wp:posOffset>
                </wp:positionV>
                <wp:extent cx="438150" cy="428625"/>
                <wp:effectExtent l="0" t="0" r="19050" b="28575"/>
                <wp:wrapNone/>
                <wp:docPr id="143" name="Ellips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28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43" o:spid="_x0000_s1026" style="position:absolute;margin-left:313.15pt;margin-top:60.8pt;width:34.5pt;height:33.7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" filled="f" strokecolor="red" strokeweight="2pt"/>
            </w:pict>
          </mc:Fallback>
        </mc:AlternateContent>
      </w: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2049D40" wp14:editId="76117B6F">
                <wp:simplePos x="0" y="0"/>
                <wp:positionH relativeFrom="column">
                  <wp:posOffset>2824480</wp:posOffset>
                </wp:positionH>
                <wp:positionV relativeFrom="paragraph">
                  <wp:posOffset>829310</wp:posOffset>
                </wp:positionV>
                <wp:extent cx="438150" cy="428625"/>
                <wp:effectExtent l="0" t="0" r="19050" b="28575"/>
                <wp:wrapNone/>
                <wp:docPr id="142" name="Ellips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28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42" o:spid="_x0000_s1026" style="position:absolute;margin-left:222.4pt;margin-top:65.3pt;width:34.5pt;height:33.7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" filled="f" strokecolor="red" strokeweight="2pt"/>
            </w:pict>
          </mc:Fallback>
        </mc:AlternateContent>
      </w: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983C780" wp14:editId="5F894B52">
                <wp:simplePos x="0" y="0"/>
                <wp:positionH relativeFrom="column">
                  <wp:posOffset>290830</wp:posOffset>
                </wp:positionH>
                <wp:positionV relativeFrom="paragraph">
                  <wp:posOffset>2772410</wp:posOffset>
                </wp:positionV>
                <wp:extent cx="438150" cy="428625"/>
                <wp:effectExtent l="0" t="0" r="19050" b="28575"/>
                <wp:wrapNone/>
                <wp:docPr id="141" name="Ellips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28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41" o:spid="_x0000_s1026" style="position:absolute;margin-left:22.9pt;margin-top:218.3pt;width:34.5pt;height:33.7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" filled="f" strokecolor="red" strokeweight="2pt"/>
            </w:pict>
          </mc:Fallback>
        </mc:AlternateContent>
      </w:r>
      <w:r>
        <w:rPr>
          <w:noProof/>
          <w:lang w:val="de-DE"/>
        </w:rPr>
        <w:drawing>
          <wp:inline distT="0" distB="0" distL="0" distR="0" wp14:anchorId="311B701E" wp14:editId="04A8F4E3">
            <wp:extent cx="5761355" cy="4381962"/>
            <wp:effectExtent l="0" t="0" r="0" b="0"/>
            <wp:docPr id="140" name="Grafik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438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B81" w:rsidRDefault="007F6B81" w:rsidP="00DE2539">
      <w:pPr>
        <w:pStyle w:val="berschrift1"/>
      </w:pPr>
      <w:r w:rsidRPr="007F6B81">
        <w:t>msinfo32.exe</w:t>
      </w:r>
    </w:p>
    <w:p w:rsidR="006B073F" w:rsidRDefault="006B073F" w:rsidP="006B073F">
      <w:r>
        <w:rPr>
          <w:noProof/>
          <w:lang w:val="de-DE"/>
        </w:rPr>
        <w:drawing>
          <wp:inline distT="0" distB="0" distL="0" distR="0" wp14:anchorId="55C63749" wp14:editId="3043DADD">
            <wp:extent cx="4714875" cy="3495675"/>
            <wp:effectExtent l="0" t="0" r="9525" b="9525"/>
            <wp:docPr id="139" name="Grafik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3F" w:rsidRDefault="006B073F" w:rsidP="0042175D">
      <w:pPr>
        <w:pStyle w:val="berschrift1"/>
      </w:pPr>
      <w:r w:rsidRPr="007F6B81">
        <w:lastRenderedPageBreak/>
        <w:t>devmgr.dll</w:t>
      </w:r>
    </w:p>
    <w:p w:rsidR="0042175D" w:rsidRDefault="0042175D" w:rsidP="0042175D"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985B01E" wp14:editId="28C259AC">
                <wp:simplePos x="0" y="0"/>
                <wp:positionH relativeFrom="column">
                  <wp:posOffset>347980</wp:posOffset>
                </wp:positionH>
                <wp:positionV relativeFrom="paragraph">
                  <wp:posOffset>1734185</wp:posOffset>
                </wp:positionV>
                <wp:extent cx="438150" cy="428625"/>
                <wp:effectExtent l="0" t="0" r="19050" b="28575"/>
                <wp:wrapNone/>
                <wp:docPr id="147" name="Ellips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28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47" o:spid="_x0000_s1026" style="position:absolute;margin-left:27.4pt;margin-top:136.55pt;width:34.5pt;height:33.7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" filled="f" strokecolor="red" strokeweight="2pt"/>
            </w:pict>
          </mc:Fallback>
        </mc:AlternateContent>
      </w:r>
      <w:r>
        <w:rPr>
          <w:noProof/>
          <w:lang w:val="de-DE"/>
        </w:rPr>
        <w:drawing>
          <wp:inline distT="0" distB="0" distL="0" distR="0" wp14:anchorId="42F6EF1B" wp14:editId="163FAD90">
            <wp:extent cx="2790825" cy="2714625"/>
            <wp:effectExtent l="0" t="0" r="9525" b="9525"/>
            <wp:docPr id="146" name="Grafik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5A" w:rsidRDefault="000D365A" w:rsidP="001B290F">
      <w:pPr>
        <w:pStyle w:val="berschrift1"/>
      </w:pPr>
      <w:r w:rsidRPr="000D365A">
        <w:t>pnidui.dll</w:t>
      </w:r>
    </w:p>
    <w:p w:rsidR="000D365A" w:rsidRDefault="001B290F" w:rsidP="0042175D"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D388D07" wp14:editId="0D8731D1">
                <wp:simplePos x="0" y="0"/>
                <wp:positionH relativeFrom="column">
                  <wp:posOffset>986155</wp:posOffset>
                </wp:positionH>
                <wp:positionV relativeFrom="paragraph">
                  <wp:posOffset>504190</wp:posOffset>
                </wp:positionV>
                <wp:extent cx="285750" cy="323850"/>
                <wp:effectExtent l="0" t="0" r="19050" b="19050"/>
                <wp:wrapNone/>
                <wp:docPr id="151" name="Ellipse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51" o:spid="_x0000_s1026" style="position:absolute;margin-left:77.65pt;margin-top:39.7pt;width:22.5pt;height:25.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" filled="f" strokecolor="red" strokeweight="2pt"/>
            </w:pict>
          </mc:Fallback>
        </mc:AlternateContent>
      </w:r>
      <w:r>
        <w:rPr>
          <w:noProof/>
          <w:lang w:val="de-DE"/>
        </w:rPr>
        <w:drawing>
          <wp:inline distT="0" distB="0" distL="0" distR="0" wp14:anchorId="274E9CA4" wp14:editId="0DDC0856">
            <wp:extent cx="2171700" cy="876300"/>
            <wp:effectExtent l="0" t="0" r="0" b="0"/>
            <wp:docPr id="150" name="Grafik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5A" w:rsidRDefault="000D365A" w:rsidP="001B290F">
      <w:pPr>
        <w:pStyle w:val="berschrift1"/>
      </w:pPr>
      <w:r w:rsidRPr="000D365A">
        <w:t>SndVolSSO.dll</w:t>
      </w:r>
    </w:p>
    <w:p w:rsidR="000D365A" w:rsidRDefault="001B290F" w:rsidP="0042175D"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4224441" wp14:editId="11A16B4D">
                <wp:simplePos x="0" y="0"/>
                <wp:positionH relativeFrom="column">
                  <wp:posOffset>1186180</wp:posOffset>
                </wp:positionH>
                <wp:positionV relativeFrom="paragraph">
                  <wp:posOffset>502920</wp:posOffset>
                </wp:positionV>
                <wp:extent cx="285750" cy="323850"/>
                <wp:effectExtent l="0" t="0" r="19050" b="19050"/>
                <wp:wrapNone/>
                <wp:docPr id="149" name="Ellipse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49" o:spid="_x0000_s1026" style="position:absolute;margin-left:93.4pt;margin-top:39.6pt;width:22.5pt;height:25.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" filled="f" strokecolor="red" strokeweight="2pt"/>
            </w:pict>
          </mc:Fallback>
        </mc:AlternateContent>
      </w:r>
      <w:r>
        <w:rPr>
          <w:noProof/>
          <w:lang w:val="de-DE"/>
        </w:rPr>
        <w:drawing>
          <wp:inline distT="0" distB="0" distL="0" distR="0" wp14:anchorId="2A7CE402" wp14:editId="1443E7B0">
            <wp:extent cx="2171700" cy="876300"/>
            <wp:effectExtent l="0" t="0" r="0" b="0"/>
            <wp:docPr id="148" name="Grafik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90F" w:rsidRDefault="00EA1915" w:rsidP="00EA1915">
      <w:pPr>
        <w:pStyle w:val="berschrift1"/>
      </w:pPr>
      <w:r>
        <w:lastRenderedPageBreak/>
        <w:t>authui.dll</w:t>
      </w:r>
    </w:p>
    <w:p w:rsidR="00EA1915" w:rsidRDefault="00EA1915" w:rsidP="00EA1915">
      <w:r>
        <w:rPr>
          <w:noProof/>
          <w:lang w:val="de-DE"/>
        </w:rPr>
        <w:drawing>
          <wp:inline distT="0" distB="0" distL="0" distR="0" wp14:anchorId="6947AD98" wp14:editId="0589A665">
            <wp:extent cx="5761355" cy="2973168"/>
            <wp:effectExtent l="0" t="0" r="0" b="0"/>
            <wp:docPr id="152" name="Grafik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97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915" w:rsidRDefault="00FD556D" w:rsidP="00FD556D">
      <w:pPr>
        <w:pStyle w:val="berschrift1"/>
      </w:pPr>
      <w:r w:rsidRPr="00FD556D">
        <w:t>stobject</w:t>
      </w:r>
      <w:r>
        <w:t>.dll</w:t>
      </w:r>
    </w:p>
    <w:p w:rsidR="00FD556D" w:rsidRDefault="00C23E33" w:rsidP="00FD556D"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0F25789" wp14:editId="6C14E24E">
                <wp:simplePos x="0" y="0"/>
                <wp:positionH relativeFrom="column">
                  <wp:posOffset>700405</wp:posOffset>
                </wp:positionH>
                <wp:positionV relativeFrom="paragraph">
                  <wp:posOffset>112395</wp:posOffset>
                </wp:positionV>
                <wp:extent cx="285750" cy="323850"/>
                <wp:effectExtent l="0" t="0" r="19050" b="19050"/>
                <wp:wrapNone/>
                <wp:docPr id="154" name="Ellips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54" o:spid="_x0000_s1026" style="position:absolute;margin-left:55.15pt;margin-top:8.85pt;width:22.5pt;height:25.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" filled="f" strokecolor="red" strokeweight="2pt"/>
            </w:pict>
          </mc:Fallback>
        </mc:AlternateContent>
      </w:r>
      <w:r>
        <w:rPr>
          <w:noProof/>
          <w:lang w:val="de-DE"/>
        </w:rPr>
        <w:drawing>
          <wp:inline distT="0" distB="0" distL="0" distR="0" wp14:anchorId="783ACBBC" wp14:editId="02A6EB5A">
            <wp:extent cx="2228850" cy="1628775"/>
            <wp:effectExtent l="0" t="0" r="0" b="9525"/>
            <wp:docPr id="153" name="Grafik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8AE" w:rsidRDefault="006148AE" w:rsidP="006148AE">
      <w:pPr>
        <w:pStyle w:val="berschrift1"/>
      </w:pPr>
      <w:r w:rsidRPr="006148AE">
        <w:t>zipfldr.dll</w:t>
      </w:r>
    </w:p>
    <w:p w:rsidR="006148AE" w:rsidRDefault="00673946" w:rsidP="00FD556D"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64B32C1" wp14:editId="5DE6DCC5">
                <wp:simplePos x="0" y="0"/>
                <wp:positionH relativeFrom="column">
                  <wp:posOffset>1586230</wp:posOffset>
                </wp:positionH>
                <wp:positionV relativeFrom="paragraph">
                  <wp:posOffset>2235200</wp:posOffset>
                </wp:positionV>
                <wp:extent cx="285750" cy="323850"/>
                <wp:effectExtent l="0" t="0" r="19050" b="19050"/>
                <wp:wrapNone/>
                <wp:docPr id="156" name="Ellips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56" o:spid="_x0000_s1026" style="position:absolute;margin-left:124.9pt;margin-top:176pt;width:22.5pt;height:25.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" filled="f" strokecolor="red" strokeweight="2pt"/>
            </w:pict>
          </mc:Fallback>
        </mc:AlternateContent>
      </w:r>
      <w:r>
        <w:rPr>
          <w:noProof/>
          <w:lang w:val="de-DE"/>
        </w:rPr>
        <w:drawing>
          <wp:inline distT="0" distB="0" distL="0" distR="0" wp14:anchorId="2D12CAA4" wp14:editId="79C6E717">
            <wp:extent cx="3219450" cy="2733675"/>
            <wp:effectExtent l="0" t="0" r="0" b="9525"/>
            <wp:docPr id="155" name="Grafik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8AE" w:rsidRDefault="006148AE" w:rsidP="006148AE">
      <w:pPr>
        <w:pStyle w:val="berschrift1"/>
      </w:pPr>
      <w:r w:rsidRPr="006148AE">
        <w:lastRenderedPageBreak/>
        <w:t>rstrui.exe</w:t>
      </w:r>
    </w:p>
    <w:p w:rsidR="006148AE" w:rsidRDefault="00673946" w:rsidP="00FD556D">
      <w:r>
        <w:rPr>
          <w:noProof/>
          <w:lang w:val="de-DE"/>
        </w:rPr>
        <w:drawing>
          <wp:inline distT="0" distB="0" distL="0" distR="0" wp14:anchorId="32BE4BE7" wp14:editId="4F479441">
            <wp:extent cx="3543300" cy="1743075"/>
            <wp:effectExtent l="0" t="0" r="0" b="9525"/>
            <wp:docPr id="157" name="Grafik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946" w:rsidRDefault="00673946" w:rsidP="00FD556D">
      <w:r>
        <w:rPr>
          <w:noProof/>
          <w:lang w:val="de-DE"/>
        </w:rPr>
        <w:drawing>
          <wp:inline distT="0" distB="0" distL="0" distR="0" wp14:anchorId="47F56B91" wp14:editId="1E0A989C">
            <wp:extent cx="5457825" cy="4343400"/>
            <wp:effectExtent l="0" t="0" r="9525" b="0"/>
            <wp:docPr id="158" name="Grafik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8AE" w:rsidRDefault="006148AE" w:rsidP="006148AE">
      <w:pPr>
        <w:pStyle w:val="berschrift1"/>
      </w:pPr>
      <w:proofErr w:type="spellStart"/>
      <w:r w:rsidRPr="006148AE">
        <w:lastRenderedPageBreak/>
        <w:t>inetcpl.cpl</w:t>
      </w:r>
      <w:proofErr w:type="spellEnd"/>
    </w:p>
    <w:p w:rsidR="006148AE" w:rsidRDefault="00673946" w:rsidP="006148AE"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464A4B84" wp14:editId="2B3FD687">
                <wp:simplePos x="0" y="0"/>
                <wp:positionH relativeFrom="column">
                  <wp:posOffset>328295</wp:posOffset>
                </wp:positionH>
                <wp:positionV relativeFrom="paragraph">
                  <wp:posOffset>1590675</wp:posOffset>
                </wp:positionV>
                <wp:extent cx="428625" cy="447675"/>
                <wp:effectExtent l="0" t="0" r="28575" b="28575"/>
                <wp:wrapNone/>
                <wp:docPr id="160" name="Ellipse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4476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60" o:spid="_x0000_s1026" style="position:absolute;margin-left:25.85pt;margin-top:125.25pt;width:33.75pt;height:35.2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" filled="f" strokecolor="red" strokeweight="2pt"/>
            </w:pict>
          </mc:Fallback>
        </mc:AlternateContent>
      </w:r>
      <w:r>
        <w:rPr>
          <w:noProof/>
          <w:lang w:val="de-DE"/>
        </w:rPr>
        <w:drawing>
          <wp:inline distT="0" distB="0" distL="0" distR="0" wp14:anchorId="430E3DD4" wp14:editId="1466C96E">
            <wp:extent cx="2533650" cy="2562225"/>
            <wp:effectExtent l="0" t="0" r="0" b="9525"/>
            <wp:docPr id="159" name="Grafik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946" w:rsidRDefault="00673946" w:rsidP="006148AE">
      <w:r>
        <w:rPr>
          <w:noProof/>
          <w:lang w:val="de-DE"/>
        </w:rPr>
        <w:drawing>
          <wp:inline distT="0" distB="0" distL="0" distR="0" wp14:anchorId="38BE71DE" wp14:editId="458AF726">
            <wp:extent cx="3952875" cy="5448300"/>
            <wp:effectExtent l="0" t="0" r="9525" b="0"/>
            <wp:docPr id="161" name="Grafik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9F3" w:rsidRDefault="00DE49F3" w:rsidP="00DE49F3">
      <w:pPr>
        <w:pStyle w:val="berschrift1"/>
      </w:pPr>
      <w:r>
        <w:lastRenderedPageBreak/>
        <w:t>Mmres.dll</w:t>
      </w:r>
    </w:p>
    <w:p w:rsidR="00DE49F3" w:rsidRPr="00DE49F3" w:rsidRDefault="00DE49F3" w:rsidP="00DE49F3">
      <w:bookmarkStart w:id="0" w:name="_GoBack"/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E42BE83" wp14:editId="31935A78">
                <wp:simplePos x="0" y="0"/>
                <wp:positionH relativeFrom="column">
                  <wp:posOffset>547370</wp:posOffset>
                </wp:positionH>
                <wp:positionV relativeFrom="paragraph">
                  <wp:posOffset>228600</wp:posOffset>
                </wp:positionV>
                <wp:extent cx="428625" cy="447675"/>
                <wp:effectExtent l="0" t="0" r="28575" b="28575"/>
                <wp:wrapNone/>
                <wp:docPr id="163" name="Ellipse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4476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63" o:spid="_x0000_s1026" style="position:absolute;margin-left:43.1pt;margin-top:18pt;width:33.75pt;height:35.2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" filled="f" strokecolor="red" strokeweight="2pt"/>
            </w:pict>
          </mc:Fallback>
        </mc:AlternateContent>
      </w:r>
      <w:bookmarkEnd w:id="0"/>
      <w:r>
        <w:rPr>
          <w:noProof/>
          <w:lang w:val="de-DE"/>
        </w:rPr>
        <w:drawing>
          <wp:inline distT="0" distB="0" distL="0" distR="0" wp14:anchorId="23117B01" wp14:editId="70A89400">
            <wp:extent cx="1695450" cy="3324225"/>
            <wp:effectExtent l="0" t="0" r="0" b="9525"/>
            <wp:docPr id="162" name="Grafik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49F3" w:rsidRPr="00DE49F3" w:rsidSect="00777D4C">
      <w:footerReference w:type="default" r:id="rId82"/>
      <w:pgSz w:w="11907" w:h="16840" w:code="9"/>
      <w:pgMar w:top="1417" w:right="1417" w:bottom="1134" w:left="1417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53C3" w:rsidRDefault="00AF53C3" w:rsidP="00934F80">
      <w:r>
        <w:separator/>
      </w:r>
    </w:p>
  </w:endnote>
  <w:endnote w:type="continuationSeparator" w:id="0">
    <w:p w:rsidR="00AF53C3" w:rsidRDefault="00AF53C3" w:rsidP="00934F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Arial" w:hAnsi="Arial"/>
        <w:sz w:val="20"/>
      </w:rPr>
      <w:id w:val="1580712831"/>
      <w:docPartObj>
        <w:docPartGallery w:val="Page Numbers (Bottom of Page)"/>
        <w:docPartUnique/>
      </w:docPartObj>
    </w:sdtPr>
    <w:sdtEndPr>
      <w:rPr>
        <w:rFonts w:asciiTheme="minorHAnsi" w:hAnsiTheme="minorHAnsi"/>
      </w:rPr>
    </w:sdtEndPr>
    <w:sdtContent>
      <w:p w:rsidR="005E3F62" w:rsidRPr="00A7776C" w:rsidRDefault="005E3F62" w:rsidP="00A7776C">
        <w:pPr>
          <w:pStyle w:val="Fuzeile"/>
          <w:jc w:val="right"/>
          <w:rPr>
            <w:rFonts w:asciiTheme="minorHAnsi" w:hAnsiTheme="minorHAnsi"/>
            <w:sz w:val="20"/>
          </w:rPr>
        </w:pPr>
        <w:r w:rsidRPr="00E6169E">
          <w:rPr>
            <w:rFonts w:asciiTheme="minorHAnsi" w:hAnsiTheme="minorHAnsi"/>
            <w:sz w:val="20"/>
          </w:rPr>
          <w:fldChar w:fldCharType="begin"/>
        </w:r>
        <w:r w:rsidRPr="00E6169E">
          <w:rPr>
            <w:rFonts w:asciiTheme="minorHAnsi" w:hAnsiTheme="minorHAnsi"/>
            <w:sz w:val="20"/>
          </w:rPr>
          <w:instrText>PAGE   \* MERGEFORMAT</w:instrText>
        </w:r>
        <w:r w:rsidRPr="00E6169E">
          <w:rPr>
            <w:rFonts w:asciiTheme="minorHAnsi" w:hAnsiTheme="minorHAnsi"/>
            <w:sz w:val="20"/>
          </w:rPr>
          <w:fldChar w:fldCharType="separate"/>
        </w:r>
        <w:r w:rsidR="00DE49F3" w:rsidRPr="00DE49F3">
          <w:rPr>
            <w:rFonts w:asciiTheme="minorHAnsi" w:hAnsiTheme="minorHAnsi"/>
            <w:noProof/>
            <w:sz w:val="20"/>
            <w:lang w:val="de-DE"/>
          </w:rPr>
          <w:t>32</w:t>
        </w:r>
        <w:r w:rsidRPr="00E6169E">
          <w:rPr>
            <w:rFonts w:asciiTheme="minorHAnsi" w:hAnsiTheme="minorHAnsi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53C3" w:rsidRDefault="00AF53C3" w:rsidP="00934F80">
      <w:r>
        <w:separator/>
      </w:r>
    </w:p>
  </w:footnote>
  <w:footnote w:type="continuationSeparator" w:id="0">
    <w:p w:rsidR="00AF53C3" w:rsidRDefault="00AF53C3" w:rsidP="00934F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pStyle w:val="berschrift1"/>
      <w:lvlText w:val="%1"/>
      <w:legacy w:legacy="1" w:legacySpace="144" w:legacyIndent="0"/>
      <w:lvlJc w:val="left"/>
    </w:lvl>
    <w:lvl w:ilvl="1">
      <w:start w:val="1"/>
      <w:numFmt w:val="decimal"/>
      <w:pStyle w:val="berschrift2"/>
      <w:lvlText w:val="%1.%2"/>
      <w:legacy w:legacy="1" w:legacySpace="144" w:legacyIndent="0"/>
      <w:lvlJc w:val="left"/>
    </w:lvl>
    <w:lvl w:ilvl="2">
      <w:start w:val="1"/>
      <w:numFmt w:val="decimal"/>
      <w:pStyle w:val="berschrift3"/>
      <w:lvlText w:val="%1.%2.%3"/>
      <w:legacy w:legacy="1" w:legacySpace="144" w:legacyIndent="0"/>
      <w:lvlJc w:val="left"/>
    </w:lvl>
    <w:lvl w:ilvl="3">
      <w:start w:val="1"/>
      <w:numFmt w:val="decimal"/>
      <w:pStyle w:val="berschrift4"/>
      <w:lvlText w:val="%1.%2.%3.%4"/>
      <w:legacy w:legacy="1" w:legacySpace="144" w:legacyIndent="0"/>
      <w:lvlJc w:val="left"/>
    </w:lvl>
    <w:lvl w:ilvl="4">
      <w:start w:val="1"/>
      <w:numFmt w:val="decimal"/>
      <w:pStyle w:val="berschrift5"/>
      <w:lvlText w:val="%1.%2.%3.%4.%5"/>
      <w:legacy w:legacy="1" w:legacySpace="144" w:legacyIndent="0"/>
      <w:lvlJc w:val="left"/>
    </w:lvl>
    <w:lvl w:ilvl="5">
      <w:start w:val="1"/>
      <w:numFmt w:val="decimal"/>
      <w:pStyle w:val="berschrift6"/>
      <w:lvlText w:val="%1.%2.%3.%4.%5.%6"/>
      <w:legacy w:legacy="1" w:legacySpace="144" w:legacyIndent="0"/>
      <w:lvlJc w:val="left"/>
    </w:lvl>
    <w:lvl w:ilvl="6">
      <w:start w:val="1"/>
      <w:numFmt w:val="decimal"/>
      <w:pStyle w:val="berschrift7"/>
      <w:lvlText w:val="%1.%2.%3.%4.%5.%6.%7"/>
      <w:legacy w:legacy="1" w:legacySpace="144" w:legacyIndent="0"/>
      <w:lvlJc w:val="left"/>
    </w:lvl>
    <w:lvl w:ilvl="7">
      <w:start w:val="1"/>
      <w:numFmt w:val="decimal"/>
      <w:pStyle w:val="berschrift8"/>
      <w:lvlText w:val="%1.%2.%3.%4.%5.%6.%7.%8"/>
      <w:legacy w:legacy="1" w:legacySpace="144" w:legacyIndent="0"/>
      <w:lvlJc w:val="left"/>
    </w:lvl>
    <w:lvl w:ilvl="8">
      <w:start w:val="1"/>
      <w:numFmt w:val="decimal"/>
      <w:pStyle w:val="berschrift9"/>
      <w:lvlText w:val="%1.%2.%3.%4.%5.%6.%7.%8.%9"/>
      <w:legacy w:legacy="1" w:legacySpace="144" w:legacyIndent="0"/>
      <w:lvlJc w:val="left"/>
    </w:lvl>
  </w:abstractNum>
  <w:abstractNum w:abstractNumId="1">
    <w:nsid w:val="00806226"/>
    <w:multiLevelType w:val="multilevel"/>
    <w:tmpl w:val="CD967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08D423D"/>
    <w:multiLevelType w:val="multilevel"/>
    <w:tmpl w:val="AFF82D6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57C03AD"/>
    <w:multiLevelType w:val="multilevel"/>
    <w:tmpl w:val="CD967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71B3B7C"/>
    <w:multiLevelType w:val="multilevel"/>
    <w:tmpl w:val="77FA4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680" w:hanging="60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9DB4323"/>
    <w:multiLevelType w:val="multilevel"/>
    <w:tmpl w:val="8F786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B492713"/>
    <w:multiLevelType w:val="hybridMultilevel"/>
    <w:tmpl w:val="9B128884"/>
    <w:lvl w:ilvl="0" w:tplc="04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>
    <w:nsid w:val="119C53C7"/>
    <w:multiLevelType w:val="multilevel"/>
    <w:tmpl w:val="9CFAA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34A20F9"/>
    <w:multiLevelType w:val="multilevel"/>
    <w:tmpl w:val="4B22E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AC4009A"/>
    <w:multiLevelType w:val="multilevel"/>
    <w:tmpl w:val="96E0A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BFF4C5D"/>
    <w:multiLevelType w:val="multilevel"/>
    <w:tmpl w:val="B11CF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D8F22F4"/>
    <w:multiLevelType w:val="multilevel"/>
    <w:tmpl w:val="3A1ED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468643E"/>
    <w:multiLevelType w:val="multilevel"/>
    <w:tmpl w:val="B3B0E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5281B3F"/>
    <w:multiLevelType w:val="hybridMultilevel"/>
    <w:tmpl w:val="0AF60426"/>
    <w:lvl w:ilvl="0" w:tplc="9FB80598">
      <w:start w:val="1"/>
      <w:numFmt w:val="decimal"/>
      <w:lvlText w:val="(%1)"/>
      <w:lvlJc w:val="left"/>
      <w:pPr>
        <w:ind w:left="644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364" w:hanging="360"/>
      </w:pPr>
    </w:lvl>
    <w:lvl w:ilvl="2" w:tplc="0407001B" w:tentative="1">
      <w:start w:val="1"/>
      <w:numFmt w:val="lowerRoman"/>
      <w:lvlText w:val="%3."/>
      <w:lvlJc w:val="right"/>
      <w:pPr>
        <w:ind w:left="2084" w:hanging="180"/>
      </w:pPr>
    </w:lvl>
    <w:lvl w:ilvl="3" w:tplc="0407000F" w:tentative="1">
      <w:start w:val="1"/>
      <w:numFmt w:val="decimal"/>
      <w:lvlText w:val="%4."/>
      <w:lvlJc w:val="left"/>
      <w:pPr>
        <w:ind w:left="2804" w:hanging="360"/>
      </w:pPr>
    </w:lvl>
    <w:lvl w:ilvl="4" w:tplc="04070019" w:tentative="1">
      <w:start w:val="1"/>
      <w:numFmt w:val="lowerLetter"/>
      <w:lvlText w:val="%5."/>
      <w:lvlJc w:val="left"/>
      <w:pPr>
        <w:ind w:left="3524" w:hanging="360"/>
      </w:pPr>
    </w:lvl>
    <w:lvl w:ilvl="5" w:tplc="0407001B" w:tentative="1">
      <w:start w:val="1"/>
      <w:numFmt w:val="lowerRoman"/>
      <w:lvlText w:val="%6."/>
      <w:lvlJc w:val="right"/>
      <w:pPr>
        <w:ind w:left="4244" w:hanging="180"/>
      </w:pPr>
    </w:lvl>
    <w:lvl w:ilvl="6" w:tplc="0407000F" w:tentative="1">
      <w:start w:val="1"/>
      <w:numFmt w:val="decimal"/>
      <w:lvlText w:val="%7."/>
      <w:lvlJc w:val="left"/>
      <w:pPr>
        <w:ind w:left="4964" w:hanging="360"/>
      </w:pPr>
    </w:lvl>
    <w:lvl w:ilvl="7" w:tplc="04070019" w:tentative="1">
      <w:start w:val="1"/>
      <w:numFmt w:val="lowerLetter"/>
      <w:lvlText w:val="%8."/>
      <w:lvlJc w:val="left"/>
      <w:pPr>
        <w:ind w:left="5684" w:hanging="360"/>
      </w:pPr>
    </w:lvl>
    <w:lvl w:ilvl="8" w:tplc="0407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>
    <w:nsid w:val="25DE5F76"/>
    <w:multiLevelType w:val="multilevel"/>
    <w:tmpl w:val="CD967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7506179"/>
    <w:multiLevelType w:val="multilevel"/>
    <w:tmpl w:val="4410932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7F65120"/>
    <w:multiLevelType w:val="multilevel"/>
    <w:tmpl w:val="178A8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F4359BA"/>
    <w:multiLevelType w:val="multilevel"/>
    <w:tmpl w:val="CD967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06F5F5B"/>
    <w:multiLevelType w:val="multilevel"/>
    <w:tmpl w:val="C4AA4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30A559F"/>
    <w:multiLevelType w:val="multilevel"/>
    <w:tmpl w:val="FDF2B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53744F1"/>
    <w:multiLevelType w:val="hybridMultilevel"/>
    <w:tmpl w:val="261C6BEA"/>
    <w:lvl w:ilvl="0" w:tplc="0407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1">
    <w:nsid w:val="35C90C88"/>
    <w:multiLevelType w:val="multilevel"/>
    <w:tmpl w:val="CD967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6523628"/>
    <w:multiLevelType w:val="multilevel"/>
    <w:tmpl w:val="CD967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68C4A39"/>
    <w:multiLevelType w:val="multilevel"/>
    <w:tmpl w:val="83C8F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38072632"/>
    <w:multiLevelType w:val="multilevel"/>
    <w:tmpl w:val="CD967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3829391F"/>
    <w:multiLevelType w:val="multilevel"/>
    <w:tmpl w:val="A32C5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39121F11"/>
    <w:multiLevelType w:val="multilevel"/>
    <w:tmpl w:val="1C1CD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39292C1E"/>
    <w:multiLevelType w:val="hybridMultilevel"/>
    <w:tmpl w:val="85AEFAF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9E9704E"/>
    <w:multiLevelType w:val="multilevel"/>
    <w:tmpl w:val="CD967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3D4E0745"/>
    <w:multiLevelType w:val="multilevel"/>
    <w:tmpl w:val="CD967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3D7A2968"/>
    <w:multiLevelType w:val="multilevel"/>
    <w:tmpl w:val="CD967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3DD54482"/>
    <w:multiLevelType w:val="hybridMultilevel"/>
    <w:tmpl w:val="D3748A34"/>
    <w:lvl w:ilvl="0" w:tplc="0407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>
    <w:nsid w:val="3E836720"/>
    <w:multiLevelType w:val="multilevel"/>
    <w:tmpl w:val="C53AFAFC"/>
    <w:lvl w:ilvl="0">
      <w:start w:val="1"/>
      <w:numFmt w:val="bullet"/>
      <w:pStyle w:val="Listenabsatz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404264A5"/>
    <w:multiLevelType w:val="multilevel"/>
    <w:tmpl w:val="CD967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44813908"/>
    <w:multiLevelType w:val="multilevel"/>
    <w:tmpl w:val="CD967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47EB3C78"/>
    <w:multiLevelType w:val="multilevel"/>
    <w:tmpl w:val="CD967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4A44514E"/>
    <w:multiLevelType w:val="multilevel"/>
    <w:tmpl w:val="CD967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4A446177"/>
    <w:multiLevelType w:val="multilevel"/>
    <w:tmpl w:val="99049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4DBA23DB"/>
    <w:multiLevelType w:val="multilevel"/>
    <w:tmpl w:val="CD967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50022EC4"/>
    <w:multiLevelType w:val="multilevel"/>
    <w:tmpl w:val="CD967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56333267"/>
    <w:multiLevelType w:val="multilevel"/>
    <w:tmpl w:val="49244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680" w:hanging="60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569E2599"/>
    <w:multiLevelType w:val="hybridMultilevel"/>
    <w:tmpl w:val="51E40AA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59136BF1"/>
    <w:multiLevelType w:val="multilevel"/>
    <w:tmpl w:val="AFD62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5C1A27D2"/>
    <w:multiLevelType w:val="multilevel"/>
    <w:tmpl w:val="CD967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5E8B391E"/>
    <w:multiLevelType w:val="hybridMultilevel"/>
    <w:tmpl w:val="F0989DA4"/>
    <w:lvl w:ilvl="0" w:tplc="04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5">
    <w:nsid w:val="62261A86"/>
    <w:multiLevelType w:val="hybridMultilevel"/>
    <w:tmpl w:val="85F217E6"/>
    <w:lvl w:ilvl="0" w:tplc="0407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6">
    <w:nsid w:val="62D267D3"/>
    <w:multiLevelType w:val="multilevel"/>
    <w:tmpl w:val="AC642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>
    <w:nsid w:val="686C4BFE"/>
    <w:multiLevelType w:val="multilevel"/>
    <w:tmpl w:val="0EDECE1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6A644264"/>
    <w:multiLevelType w:val="multilevel"/>
    <w:tmpl w:val="5546BB0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>
    <w:nsid w:val="6B061230"/>
    <w:multiLevelType w:val="hybridMultilevel"/>
    <w:tmpl w:val="E42A9E5E"/>
    <w:lvl w:ilvl="0" w:tplc="1150A6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6C2D59A8"/>
    <w:multiLevelType w:val="multilevel"/>
    <w:tmpl w:val="8188AB6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>
    <w:nsid w:val="722834F4"/>
    <w:multiLevelType w:val="hybridMultilevel"/>
    <w:tmpl w:val="4AAC1128"/>
    <w:lvl w:ilvl="0" w:tplc="0407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2">
    <w:nsid w:val="739E3D30"/>
    <w:multiLevelType w:val="multilevel"/>
    <w:tmpl w:val="CD967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>
    <w:nsid w:val="76C52971"/>
    <w:multiLevelType w:val="multilevel"/>
    <w:tmpl w:val="CD967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>
    <w:nsid w:val="7B4018F1"/>
    <w:multiLevelType w:val="multilevel"/>
    <w:tmpl w:val="257A0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26"/>
  </w:num>
  <w:num w:numId="4">
    <w:abstractNumId w:val="8"/>
  </w:num>
  <w:num w:numId="5">
    <w:abstractNumId w:val="25"/>
  </w:num>
  <w:num w:numId="6">
    <w:abstractNumId w:val="42"/>
  </w:num>
  <w:num w:numId="7">
    <w:abstractNumId w:val="19"/>
  </w:num>
  <w:num w:numId="8">
    <w:abstractNumId w:val="21"/>
  </w:num>
  <w:num w:numId="9">
    <w:abstractNumId w:val="16"/>
  </w:num>
  <w:num w:numId="10">
    <w:abstractNumId w:val="37"/>
  </w:num>
  <w:num w:numId="11">
    <w:abstractNumId w:val="9"/>
  </w:num>
  <w:num w:numId="12">
    <w:abstractNumId w:val="12"/>
  </w:num>
  <w:num w:numId="13">
    <w:abstractNumId w:val="7"/>
  </w:num>
  <w:num w:numId="14">
    <w:abstractNumId w:val="23"/>
  </w:num>
  <w:num w:numId="15">
    <w:abstractNumId w:val="32"/>
  </w:num>
  <w:num w:numId="16">
    <w:abstractNumId w:val="11"/>
  </w:num>
  <w:num w:numId="17">
    <w:abstractNumId w:val="40"/>
  </w:num>
  <w:num w:numId="18">
    <w:abstractNumId w:val="48"/>
  </w:num>
  <w:num w:numId="19">
    <w:abstractNumId w:val="50"/>
  </w:num>
  <w:num w:numId="20">
    <w:abstractNumId w:val="47"/>
  </w:num>
  <w:num w:numId="21">
    <w:abstractNumId w:val="2"/>
  </w:num>
  <w:num w:numId="22">
    <w:abstractNumId w:val="15"/>
  </w:num>
  <w:num w:numId="23">
    <w:abstractNumId w:val="46"/>
  </w:num>
  <w:num w:numId="24">
    <w:abstractNumId w:val="18"/>
  </w:num>
  <w:num w:numId="25">
    <w:abstractNumId w:val="10"/>
  </w:num>
  <w:num w:numId="26">
    <w:abstractNumId w:val="54"/>
  </w:num>
  <w:num w:numId="27">
    <w:abstractNumId w:val="4"/>
  </w:num>
  <w:num w:numId="28">
    <w:abstractNumId w:val="39"/>
  </w:num>
  <w:num w:numId="29">
    <w:abstractNumId w:val="34"/>
  </w:num>
  <w:num w:numId="30">
    <w:abstractNumId w:val="38"/>
  </w:num>
  <w:num w:numId="31">
    <w:abstractNumId w:val="24"/>
  </w:num>
  <w:num w:numId="32">
    <w:abstractNumId w:val="1"/>
  </w:num>
  <w:num w:numId="33">
    <w:abstractNumId w:val="53"/>
  </w:num>
  <w:num w:numId="34">
    <w:abstractNumId w:val="28"/>
  </w:num>
  <w:num w:numId="35">
    <w:abstractNumId w:val="33"/>
  </w:num>
  <w:num w:numId="36">
    <w:abstractNumId w:val="3"/>
  </w:num>
  <w:num w:numId="37">
    <w:abstractNumId w:val="52"/>
  </w:num>
  <w:num w:numId="38">
    <w:abstractNumId w:val="14"/>
  </w:num>
  <w:num w:numId="39">
    <w:abstractNumId w:val="35"/>
  </w:num>
  <w:num w:numId="40">
    <w:abstractNumId w:val="29"/>
  </w:num>
  <w:num w:numId="41">
    <w:abstractNumId w:val="22"/>
  </w:num>
  <w:num w:numId="42">
    <w:abstractNumId w:val="43"/>
  </w:num>
  <w:num w:numId="43">
    <w:abstractNumId w:val="17"/>
  </w:num>
  <w:num w:numId="44">
    <w:abstractNumId w:val="30"/>
  </w:num>
  <w:num w:numId="45">
    <w:abstractNumId w:val="36"/>
  </w:num>
  <w:num w:numId="46">
    <w:abstractNumId w:val="49"/>
  </w:num>
  <w:num w:numId="47">
    <w:abstractNumId w:val="27"/>
  </w:num>
  <w:num w:numId="48">
    <w:abstractNumId w:val="31"/>
  </w:num>
  <w:num w:numId="49">
    <w:abstractNumId w:val="45"/>
  </w:num>
  <w:num w:numId="50">
    <w:abstractNumId w:val="51"/>
  </w:num>
  <w:num w:numId="51">
    <w:abstractNumId w:val="41"/>
  </w:num>
  <w:num w:numId="52">
    <w:abstractNumId w:val="20"/>
  </w:num>
  <w:num w:numId="53">
    <w:abstractNumId w:val="44"/>
  </w:num>
  <w:num w:numId="54">
    <w:abstractNumId w:val="6"/>
  </w:num>
  <w:num w:numId="55">
    <w:abstractNumId w:val="13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6828"/>
    <w:rsid w:val="00012A3F"/>
    <w:rsid w:val="00013B89"/>
    <w:rsid w:val="00015774"/>
    <w:rsid w:val="000168BE"/>
    <w:rsid w:val="00016E87"/>
    <w:rsid w:val="000232E0"/>
    <w:rsid w:val="00030370"/>
    <w:rsid w:val="00035140"/>
    <w:rsid w:val="000373CA"/>
    <w:rsid w:val="00056C68"/>
    <w:rsid w:val="00062C2E"/>
    <w:rsid w:val="000638DD"/>
    <w:rsid w:val="00066C3C"/>
    <w:rsid w:val="0007078C"/>
    <w:rsid w:val="00073096"/>
    <w:rsid w:val="0009297C"/>
    <w:rsid w:val="0009365E"/>
    <w:rsid w:val="00093C19"/>
    <w:rsid w:val="000B10DC"/>
    <w:rsid w:val="000B1570"/>
    <w:rsid w:val="000D09E8"/>
    <w:rsid w:val="000D365A"/>
    <w:rsid w:val="000D5EFE"/>
    <w:rsid w:val="000E68D7"/>
    <w:rsid w:val="000E7D78"/>
    <w:rsid w:val="000F4597"/>
    <w:rsid w:val="000F574A"/>
    <w:rsid w:val="000F5FCA"/>
    <w:rsid w:val="000F7200"/>
    <w:rsid w:val="001007B0"/>
    <w:rsid w:val="001016AD"/>
    <w:rsid w:val="00111A36"/>
    <w:rsid w:val="00112D3F"/>
    <w:rsid w:val="001133E1"/>
    <w:rsid w:val="00113F5A"/>
    <w:rsid w:val="0012597D"/>
    <w:rsid w:val="00125C34"/>
    <w:rsid w:val="00126E2B"/>
    <w:rsid w:val="00130515"/>
    <w:rsid w:val="00134C29"/>
    <w:rsid w:val="001351AC"/>
    <w:rsid w:val="00151F8A"/>
    <w:rsid w:val="00154C32"/>
    <w:rsid w:val="001630FF"/>
    <w:rsid w:val="0016420A"/>
    <w:rsid w:val="0016761C"/>
    <w:rsid w:val="00175A4F"/>
    <w:rsid w:val="00184FDC"/>
    <w:rsid w:val="00186851"/>
    <w:rsid w:val="00186CD8"/>
    <w:rsid w:val="001971A9"/>
    <w:rsid w:val="001B290F"/>
    <w:rsid w:val="001B5EC6"/>
    <w:rsid w:val="001C7C9D"/>
    <w:rsid w:val="001D63EB"/>
    <w:rsid w:val="001E0529"/>
    <w:rsid w:val="001E4841"/>
    <w:rsid w:val="001F0D9D"/>
    <w:rsid w:val="001F182B"/>
    <w:rsid w:val="002038E9"/>
    <w:rsid w:val="00206B60"/>
    <w:rsid w:val="00211618"/>
    <w:rsid w:val="00215FD9"/>
    <w:rsid w:val="00237F25"/>
    <w:rsid w:val="00245545"/>
    <w:rsid w:val="00251FD1"/>
    <w:rsid w:val="0025380A"/>
    <w:rsid w:val="0025751D"/>
    <w:rsid w:val="00273FB1"/>
    <w:rsid w:val="00274B3B"/>
    <w:rsid w:val="00276893"/>
    <w:rsid w:val="00276D14"/>
    <w:rsid w:val="002960E9"/>
    <w:rsid w:val="00297B09"/>
    <w:rsid w:val="00297D61"/>
    <w:rsid w:val="002A0656"/>
    <w:rsid w:val="002C1154"/>
    <w:rsid w:val="002C19B4"/>
    <w:rsid w:val="002C233F"/>
    <w:rsid w:val="002C236F"/>
    <w:rsid w:val="002C5528"/>
    <w:rsid w:val="002C7C2B"/>
    <w:rsid w:val="002D047C"/>
    <w:rsid w:val="002D45F0"/>
    <w:rsid w:val="002D523F"/>
    <w:rsid w:val="002E3943"/>
    <w:rsid w:val="002E438E"/>
    <w:rsid w:val="002E5270"/>
    <w:rsid w:val="002F6DD6"/>
    <w:rsid w:val="002F7542"/>
    <w:rsid w:val="00303579"/>
    <w:rsid w:val="0031058C"/>
    <w:rsid w:val="003130C0"/>
    <w:rsid w:val="00315B66"/>
    <w:rsid w:val="00315DAF"/>
    <w:rsid w:val="0031764C"/>
    <w:rsid w:val="00322DE9"/>
    <w:rsid w:val="00327A6B"/>
    <w:rsid w:val="003311ED"/>
    <w:rsid w:val="00333716"/>
    <w:rsid w:val="00334235"/>
    <w:rsid w:val="003408E9"/>
    <w:rsid w:val="00346A26"/>
    <w:rsid w:val="003546B2"/>
    <w:rsid w:val="00372B9B"/>
    <w:rsid w:val="00374AA0"/>
    <w:rsid w:val="0038224B"/>
    <w:rsid w:val="00386E0B"/>
    <w:rsid w:val="00392F45"/>
    <w:rsid w:val="003956FE"/>
    <w:rsid w:val="003976B3"/>
    <w:rsid w:val="00397A56"/>
    <w:rsid w:val="003A6F49"/>
    <w:rsid w:val="003B040D"/>
    <w:rsid w:val="003B07A4"/>
    <w:rsid w:val="003C4DC8"/>
    <w:rsid w:val="003D38D5"/>
    <w:rsid w:val="003E554E"/>
    <w:rsid w:val="003F26DD"/>
    <w:rsid w:val="00403067"/>
    <w:rsid w:val="00411FA8"/>
    <w:rsid w:val="004136E0"/>
    <w:rsid w:val="00420232"/>
    <w:rsid w:val="0042175D"/>
    <w:rsid w:val="00432F75"/>
    <w:rsid w:val="004404B3"/>
    <w:rsid w:val="004415DA"/>
    <w:rsid w:val="00456A71"/>
    <w:rsid w:val="00473F5C"/>
    <w:rsid w:val="00475B65"/>
    <w:rsid w:val="00493376"/>
    <w:rsid w:val="00493BE5"/>
    <w:rsid w:val="004A220C"/>
    <w:rsid w:val="004B0813"/>
    <w:rsid w:val="004B0A73"/>
    <w:rsid w:val="004B0E5F"/>
    <w:rsid w:val="004C4BC2"/>
    <w:rsid w:val="004D0AB2"/>
    <w:rsid w:val="004D4215"/>
    <w:rsid w:val="004E15DC"/>
    <w:rsid w:val="004F31DA"/>
    <w:rsid w:val="004F6861"/>
    <w:rsid w:val="00500476"/>
    <w:rsid w:val="00515996"/>
    <w:rsid w:val="00541193"/>
    <w:rsid w:val="00541D52"/>
    <w:rsid w:val="0056053C"/>
    <w:rsid w:val="00565A6D"/>
    <w:rsid w:val="00580C46"/>
    <w:rsid w:val="0058270B"/>
    <w:rsid w:val="00591135"/>
    <w:rsid w:val="00596DFF"/>
    <w:rsid w:val="005A0E3A"/>
    <w:rsid w:val="005C2930"/>
    <w:rsid w:val="005C5A33"/>
    <w:rsid w:val="005D0488"/>
    <w:rsid w:val="005D47E6"/>
    <w:rsid w:val="005D51AD"/>
    <w:rsid w:val="005E3912"/>
    <w:rsid w:val="005E3F62"/>
    <w:rsid w:val="005F5C07"/>
    <w:rsid w:val="0060081F"/>
    <w:rsid w:val="00603F56"/>
    <w:rsid w:val="0060403C"/>
    <w:rsid w:val="006047A6"/>
    <w:rsid w:val="00612F75"/>
    <w:rsid w:val="00613E3C"/>
    <w:rsid w:val="006148AE"/>
    <w:rsid w:val="00631BBA"/>
    <w:rsid w:val="00633DE1"/>
    <w:rsid w:val="00635D3C"/>
    <w:rsid w:val="00637E74"/>
    <w:rsid w:val="00647D4C"/>
    <w:rsid w:val="00657E4D"/>
    <w:rsid w:val="00662B60"/>
    <w:rsid w:val="00664306"/>
    <w:rsid w:val="00671646"/>
    <w:rsid w:val="0067263E"/>
    <w:rsid w:val="0067338E"/>
    <w:rsid w:val="00673946"/>
    <w:rsid w:val="00673A5B"/>
    <w:rsid w:val="006A470E"/>
    <w:rsid w:val="006A5C26"/>
    <w:rsid w:val="006A679B"/>
    <w:rsid w:val="006B073F"/>
    <w:rsid w:val="006B0F0E"/>
    <w:rsid w:val="006B1754"/>
    <w:rsid w:val="006B1AE5"/>
    <w:rsid w:val="006B5871"/>
    <w:rsid w:val="006C0835"/>
    <w:rsid w:val="006D3CF5"/>
    <w:rsid w:val="006D4777"/>
    <w:rsid w:val="006E7459"/>
    <w:rsid w:val="0070633C"/>
    <w:rsid w:val="00711348"/>
    <w:rsid w:val="00712C39"/>
    <w:rsid w:val="00732657"/>
    <w:rsid w:val="00746D7B"/>
    <w:rsid w:val="0075061B"/>
    <w:rsid w:val="0075064F"/>
    <w:rsid w:val="00754574"/>
    <w:rsid w:val="007620F3"/>
    <w:rsid w:val="00764CB9"/>
    <w:rsid w:val="007758F7"/>
    <w:rsid w:val="00777D4C"/>
    <w:rsid w:val="007949C5"/>
    <w:rsid w:val="00797218"/>
    <w:rsid w:val="00797BEB"/>
    <w:rsid w:val="007A61D8"/>
    <w:rsid w:val="007A7432"/>
    <w:rsid w:val="007C10B5"/>
    <w:rsid w:val="007F6B81"/>
    <w:rsid w:val="00802AEB"/>
    <w:rsid w:val="00810B8B"/>
    <w:rsid w:val="00810D8C"/>
    <w:rsid w:val="008172C8"/>
    <w:rsid w:val="008340DC"/>
    <w:rsid w:val="008443EE"/>
    <w:rsid w:val="008446BE"/>
    <w:rsid w:val="00847545"/>
    <w:rsid w:val="00850941"/>
    <w:rsid w:val="008515E6"/>
    <w:rsid w:val="00852A2B"/>
    <w:rsid w:val="0085503B"/>
    <w:rsid w:val="00874789"/>
    <w:rsid w:val="008B242D"/>
    <w:rsid w:val="008B4B08"/>
    <w:rsid w:val="008B5566"/>
    <w:rsid w:val="008B7744"/>
    <w:rsid w:val="008F06EA"/>
    <w:rsid w:val="008F718E"/>
    <w:rsid w:val="009140F7"/>
    <w:rsid w:val="009264B9"/>
    <w:rsid w:val="00930B7D"/>
    <w:rsid w:val="00933CE4"/>
    <w:rsid w:val="00934F80"/>
    <w:rsid w:val="00936828"/>
    <w:rsid w:val="00937806"/>
    <w:rsid w:val="0094158A"/>
    <w:rsid w:val="0095361D"/>
    <w:rsid w:val="0095570D"/>
    <w:rsid w:val="0096134D"/>
    <w:rsid w:val="00961500"/>
    <w:rsid w:val="009672CD"/>
    <w:rsid w:val="009839C8"/>
    <w:rsid w:val="0098686B"/>
    <w:rsid w:val="0099130D"/>
    <w:rsid w:val="009A5AE4"/>
    <w:rsid w:val="009B1368"/>
    <w:rsid w:val="009B7496"/>
    <w:rsid w:val="009D689E"/>
    <w:rsid w:val="009D7F3E"/>
    <w:rsid w:val="009E5BAC"/>
    <w:rsid w:val="009F3178"/>
    <w:rsid w:val="009F449F"/>
    <w:rsid w:val="00A021A4"/>
    <w:rsid w:val="00A12AA6"/>
    <w:rsid w:val="00A2631D"/>
    <w:rsid w:val="00A27B20"/>
    <w:rsid w:val="00A3372D"/>
    <w:rsid w:val="00A34EEA"/>
    <w:rsid w:val="00A36EC5"/>
    <w:rsid w:val="00A63F50"/>
    <w:rsid w:val="00A7776C"/>
    <w:rsid w:val="00A8486A"/>
    <w:rsid w:val="00A856E4"/>
    <w:rsid w:val="00A917A4"/>
    <w:rsid w:val="00AB69EC"/>
    <w:rsid w:val="00AC1B01"/>
    <w:rsid w:val="00AD1D4E"/>
    <w:rsid w:val="00AD1E62"/>
    <w:rsid w:val="00AD35BB"/>
    <w:rsid w:val="00AF121F"/>
    <w:rsid w:val="00AF53C3"/>
    <w:rsid w:val="00B044CF"/>
    <w:rsid w:val="00B04556"/>
    <w:rsid w:val="00B0507E"/>
    <w:rsid w:val="00B06CE2"/>
    <w:rsid w:val="00B12B6C"/>
    <w:rsid w:val="00B14FDB"/>
    <w:rsid w:val="00B213ED"/>
    <w:rsid w:val="00B75EEA"/>
    <w:rsid w:val="00B815C7"/>
    <w:rsid w:val="00B8291B"/>
    <w:rsid w:val="00B931FD"/>
    <w:rsid w:val="00B95CE4"/>
    <w:rsid w:val="00B962E4"/>
    <w:rsid w:val="00B97301"/>
    <w:rsid w:val="00BA3E42"/>
    <w:rsid w:val="00BA659F"/>
    <w:rsid w:val="00BA7EFE"/>
    <w:rsid w:val="00BB61AC"/>
    <w:rsid w:val="00BC109C"/>
    <w:rsid w:val="00BE1EA0"/>
    <w:rsid w:val="00BF2CF3"/>
    <w:rsid w:val="00C025A0"/>
    <w:rsid w:val="00C06F80"/>
    <w:rsid w:val="00C20E93"/>
    <w:rsid w:val="00C235E5"/>
    <w:rsid w:val="00C23E33"/>
    <w:rsid w:val="00C3345C"/>
    <w:rsid w:val="00C40639"/>
    <w:rsid w:val="00C4380F"/>
    <w:rsid w:val="00C45F47"/>
    <w:rsid w:val="00C460E9"/>
    <w:rsid w:val="00C51FE5"/>
    <w:rsid w:val="00C564BF"/>
    <w:rsid w:val="00C75A6C"/>
    <w:rsid w:val="00C8157F"/>
    <w:rsid w:val="00C8499D"/>
    <w:rsid w:val="00CA27BA"/>
    <w:rsid w:val="00CD19CF"/>
    <w:rsid w:val="00CE3036"/>
    <w:rsid w:val="00CF7B7C"/>
    <w:rsid w:val="00D06B35"/>
    <w:rsid w:val="00D10899"/>
    <w:rsid w:val="00D16E74"/>
    <w:rsid w:val="00D16F74"/>
    <w:rsid w:val="00D25F78"/>
    <w:rsid w:val="00D26CC3"/>
    <w:rsid w:val="00D27275"/>
    <w:rsid w:val="00D350B9"/>
    <w:rsid w:val="00D355D1"/>
    <w:rsid w:val="00D36468"/>
    <w:rsid w:val="00D45005"/>
    <w:rsid w:val="00D50E14"/>
    <w:rsid w:val="00D512B9"/>
    <w:rsid w:val="00D5439C"/>
    <w:rsid w:val="00D70D87"/>
    <w:rsid w:val="00D722FD"/>
    <w:rsid w:val="00D7715D"/>
    <w:rsid w:val="00D9311C"/>
    <w:rsid w:val="00DB3A47"/>
    <w:rsid w:val="00DB5997"/>
    <w:rsid w:val="00DB6E26"/>
    <w:rsid w:val="00DC6A08"/>
    <w:rsid w:val="00DD2F4E"/>
    <w:rsid w:val="00DE2539"/>
    <w:rsid w:val="00DE49F3"/>
    <w:rsid w:val="00DF4F28"/>
    <w:rsid w:val="00DF6A47"/>
    <w:rsid w:val="00DF77BC"/>
    <w:rsid w:val="00E07EC2"/>
    <w:rsid w:val="00E10178"/>
    <w:rsid w:val="00E12422"/>
    <w:rsid w:val="00E13EED"/>
    <w:rsid w:val="00E21309"/>
    <w:rsid w:val="00E35B5B"/>
    <w:rsid w:val="00E47C55"/>
    <w:rsid w:val="00E500E7"/>
    <w:rsid w:val="00E50A22"/>
    <w:rsid w:val="00E568A3"/>
    <w:rsid w:val="00E6169E"/>
    <w:rsid w:val="00E76F0D"/>
    <w:rsid w:val="00E95D6F"/>
    <w:rsid w:val="00EA1915"/>
    <w:rsid w:val="00EA2553"/>
    <w:rsid w:val="00EB295E"/>
    <w:rsid w:val="00EB5DBA"/>
    <w:rsid w:val="00EC0D8F"/>
    <w:rsid w:val="00EC1B34"/>
    <w:rsid w:val="00ED3658"/>
    <w:rsid w:val="00ED47C4"/>
    <w:rsid w:val="00ED57C4"/>
    <w:rsid w:val="00ED5DBD"/>
    <w:rsid w:val="00EE2ABD"/>
    <w:rsid w:val="00EE557C"/>
    <w:rsid w:val="00EF3A41"/>
    <w:rsid w:val="00EF5454"/>
    <w:rsid w:val="00EF65AE"/>
    <w:rsid w:val="00F00B32"/>
    <w:rsid w:val="00F02234"/>
    <w:rsid w:val="00F03E15"/>
    <w:rsid w:val="00F07E2E"/>
    <w:rsid w:val="00F12312"/>
    <w:rsid w:val="00F13DA4"/>
    <w:rsid w:val="00F14CB5"/>
    <w:rsid w:val="00F14E3E"/>
    <w:rsid w:val="00F212E6"/>
    <w:rsid w:val="00F24EBC"/>
    <w:rsid w:val="00F25CBF"/>
    <w:rsid w:val="00F26069"/>
    <w:rsid w:val="00F33EAA"/>
    <w:rsid w:val="00F3450D"/>
    <w:rsid w:val="00F40BBC"/>
    <w:rsid w:val="00F54D7C"/>
    <w:rsid w:val="00F552DC"/>
    <w:rsid w:val="00F66E30"/>
    <w:rsid w:val="00F71523"/>
    <w:rsid w:val="00F77B3C"/>
    <w:rsid w:val="00F83E56"/>
    <w:rsid w:val="00F86A8E"/>
    <w:rsid w:val="00F9632F"/>
    <w:rsid w:val="00F97C42"/>
    <w:rsid w:val="00FA1656"/>
    <w:rsid w:val="00FC25E0"/>
    <w:rsid w:val="00FC47B1"/>
    <w:rsid w:val="00FD2E7A"/>
    <w:rsid w:val="00FD556D"/>
    <w:rsid w:val="00FE27D6"/>
    <w:rsid w:val="00FE6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Standard">
    <w:name w:val="Normal"/>
    <w:qFormat/>
    <w:rsid w:val="00F12312"/>
    <w:pPr>
      <w:spacing w:before="60" w:after="240" w:line="288" w:lineRule="auto"/>
      <w:ind w:firstLine="284"/>
      <w:jc w:val="both"/>
    </w:pPr>
    <w:rPr>
      <w:rFonts w:ascii="Arial" w:hAnsi="Arial" w:cs="Arial"/>
      <w:spacing w:val="8"/>
      <w:kern w:val="28"/>
      <w:sz w:val="24"/>
      <w:lang w:val="en-US" w:eastAsia="de-DE"/>
    </w:rPr>
  </w:style>
  <w:style w:type="paragraph" w:styleId="berschrift1">
    <w:name w:val="heading 1"/>
    <w:basedOn w:val="Standard"/>
    <w:next w:val="Standard"/>
    <w:qFormat/>
    <w:rsid w:val="00847545"/>
    <w:pPr>
      <w:keepNext/>
      <w:numPr>
        <w:numId w:val="1"/>
      </w:numPr>
      <w:suppressAutoHyphens/>
      <w:spacing w:before="240" w:after="120"/>
      <w:ind w:left="851" w:hanging="851"/>
      <w:jc w:val="left"/>
      <w:outlineLvl w:val="0"/>
    </w:pPr>
    <w:rPr>
      <w:b/>
      <w:sz w:val="32"/>
    </w:rPr>
  </w:style>
  <w:style w:type="paragraph" w:styleId="berschrift2">
    <w:name w:val="heading 2"/>
    <w:basedOn w:val="Standard"/>
    <w:next w:val="Standard"/>
    <w:qFormat/>
    <w:pPr>
      <w:keepNext/>
      <w:numPr>
        <w:ilvl w:val="1"/>
        <w:numId w:val="1"/>
      </w:numPr>
      <w:suppressAutoHyphens/>
      <w:spacing w:before="160" w:after="120"/>
      <w:ind w:left="851" w:hanging="851"/>
      <w:jc w:val="left"/>
      <w:outlineLvl w:val="1"/>
    </w:pPr>
    <w:rPr>
      <w:b/>
      <w:sz w:val="28"/>
    </w:rPr>
  </w:style>
  <w:style w:type="paragraph" w:styleId="berschrift3">
    <w:name w:val="heading 3"/>
    <w:basedOn w:val="Standard"/>
    <w:next w:val="Standard"/>
    <w:qFormat/>
    <w:pPr>
      <w:keepNext/>
      <w:numPr>
        <w:ilvl w:val="2"/>
        <w:numId w:val="1"/>
      </w:numPr>
      <w:suppressAutoHyphens/>
      <w:spacing w:before="120" w:after="80"/>
      <w:ind w:left="851" w:hanging="851"/>
      <w:jc w:val="left"/>
      <w:outlineLvl w:val="2"/>
    </w:pPr>
    <w:rPr>
      <w:b/>
    </w:rPr>
  </w:style>
  <w:style w:type="paragraph" w:styleId="berschrift4">
    <w:name w:val="heading 4"/>
    <w:basedOn w:val="Standard"/>
    <w:next w:val="Standard"/>
    <w:qFormat/>
    <w:pPr>
      <w:keepNext/>
      <w:numPr>
        <w:ilvl w:val="3"/>
        <w:numId w:val="1"/>
      </w:numPr>
      <w:spacing w:before="240"/>
      <w:ind w:left="851" w:hanging="851"/>
      <w:jc w:val="left"/>
      <w:outlineLvl w:val="3"/>
    </w:pPr>
  </w:style>
  <w:style w:type="paragraph" w:styleId="berschrift5">
    <w:name w:val="heading 5"/>
    <w:basedOn w:val="Standard"/>
    <w:next w:val="Standard"/>
    <w:qFormat/>
    <w:pPr>
      <w:numPr>
        <w:ilvl w:val="4"/>
        <w:numId w:val="1"/>
      </w:numPr>
      <w:spacing w:before="240"/>
      <w:outlineLvl w:val="4"/>
    </w:pPr>
    <w:rPr>
      <w:sz w:val="22"/>
    </w:rPr>
  </w:style>
  <w:style w:type="paragraph" w:styleId="berschrift6">
    <w:name w:val="heading 6"/>
    <w:basedOn w:val="Standard"/>
    <w:next w:val="Standard"/>
    <w:qFormat/>
    <w:pPr>
      <w:numPr>
        <w:ilvl w:val="5"/>
        <w:numId w:val="1"/>
      </w:numPr>
      <w:spacing w:before="240"/>
      <w:outlineLvl w:val="5"/>
    </w:pPr>
    <w:rPr>
      <w:i/>
      <w:sz w:val="22"/>
    </w:rPr>
  </w:style>
  <w:style w:type="paragraph" w:styleId="berschrift7">
    <w:name w:val="heading 7"/>
    <w:basedOn w:val="Standard"/>
    <w:next w:val="Standard"/>
    <w:qFormat/>
    <w:pPr>
      <w:numPr>
        <w:ilvl w:val="6"/>
        <w:numId w:val="1"/>
      </w:numPr>
      <w:spacing w:before="240"/>
      <w:outlineLvl w:val="6"/>
    </w:pPr>
    <w:rPr>
      <w:sz w:val="20"/>
    </w:rPr>
  </w:style>
  <w:style w:type="paragraph" w:styleId="berschrift8">
    <w:name w:val="heading 8"/>
    <w:basedOn w:val="Standard"/>
    <w:next w:val="Standard"/>
    <w:qFormat/>
    <w:pPr>
      <w:numPr>
        <w:ilvl w:val="7"/>
        <w:numId w:val="1"/>
      </w:numPr>
      <w:spacing w:before="240"/>
      <w:outlineLvl w:val="7"/>
    </w:pPr>
    <w:rPr>
      <w:i/>
      <w:sz w:val="20"/>
    </w:rPr>
  </w:style>
  <w:style w:type="paragraph" w:styleId="berschrift9">
    <w:name w:val="heading 9"/>
    <w:basedOn w:val="Standard"/>
    <w:next w:val="Standard"/>
    <w:qFormat/>
    <w:pPr>
      <w:numPr>
        <w:ilvl w:val="8"/>
        <w:numId w:val="1"/>
      </w:numPr>
      <w:spacing w:before="240"/>
      <w:outlineLvl w:val="8"/>
    </w:pPr>
    <w:rPr>
      <w:i/>
      <w:sz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nummer">
    <w:name w:val="List Number"/>
    <w:basedOn w:val="Standard"/>
    <w:pPr>
      <w:ind w:left="425" w:hanging="425"/>
    </w:pPr>
    <w:rPr>
      <w:rFonts w:ascii="Times New Roman" w:hAnsi="Times New Roman"/>
    </w:rPr>
  </w:style>
  <w:style w:type="paragraph" w:styleId="Aufzhlungszeichen">
    <w:name w:val="List Bullet"/>
    <w:basedOn w:val="Standard"/>
    <w:pPr>
      <w:spacing w:line="240" w:lineRule="auto"/>
      <w:ind w:left="851" w:hanging="284"/>
    </w:pPr>
    <w:rPr>
      <w:rFonts w:ascii="Times New Roman" w:hAnsi="Times New Roman"/>
    </w:rPr>
  </w:style>
  <w:style w:type="paragraph" w:styleId="Kopfzeile">
    <w:name w:val="header"/>
    <w:basedOn w:val="Standard"/>
    <w:pPr>
      <w:tabs>
        <w:tab w:val="center" w:pos="4536"/>
        <w:tab w:val="right" w:pos="9072"/>
      </w:tabs>
      <w:spacing w:before="0"/>
      <w:ind w:firstLine="0"/>
    </w:pPr>
    <w:rPr>
      <w:rFonts w:ascii="Times New Roman" w:hAnsi="Times New Roman"/>
      <w:sz w:val="20"/>
    </w:rPr>
  </w:style>
  <w:style w:type="paragraph" w:styleId="Fuzeile">
    <w:name w:val="footer"/>
    <w:basedOn w:val="Standard"/>
    <w:link w:val="FuzeileZchn"/>
    <w:uiPriority w:val="99"/>
    <w:pPr>
      <w:tabs>
        <w:tab w:val="center" w:pos="4536"/>
        <w:tab w:val="right" w:pos="9072"/>
      </w:tabs>
    </w:pPr>
    <w:rPr>
      <w:rFonts w:ascii="Times New Roman" w:hAnsi="Times New Roman"/>
    </w:rPr>
  </w:style>
  <w:style w:type="character" w:styleId="Seitenzahl">
    <w:name w:val="page number"/>
    <w:basedOn w:val="Absatz-Standardschriftart"/>
  </w:style>
  <w:style w:type="paragraph" w:styleId="Beschriftung">
    <w:name w:val="caption"/>
    <w:basedOn w:val="Standard"/>
    <w:next w:val="Standard"/>
    <w:qFormat/>
    <w:pPr>
      <w:spacing w:before="180"/>
      <w:ind w:left="284" w:right="284" w:firstLine="0"/>
    </w:pPr>
    <w:rPr>
      <w:rFonts w:ascii="Times New Roman" w:hAnsi="Times New Roman"/>
      <w:i/>
      <w:sz w:val="20"/>
    </w:rPr>
  </w:style>
  <w:style w:type="paragraph" w:styleId="Funotentext">
    <w:name w:val="footnote text"/>
    <w:basedOn w:val="Standard"/>
    <w:semiHidden/>
    <w:pPr>
      <w:spacing w:line="200" w:lineRule="exact"/>
      <w:ind w:firstLine="0"/>
    </w:pPr>
    <w:rPr>
      <w:rFonts w:ascii="Times New Roman" w:hAnsi="Times New Roman"/>
      <w:sz w:val="20"/>
    </w:rPr>
  </w:style>
  <w:style w:type="character" w:styleId="Funotenzeichen">
    <w:name w:val="footnote reference"/>
    <w:basedOn w:val="Absatz-Standardschriftart"/>
    <w:semiHidden/>
    <w:rPr>
      <w:vertAlign w:val="superscript"/>
    </w:rPr>
  </w:style>
  <w:style w:type="paragraph" w:styleId="Zitat">
    <w:name w:val="Quote"/>
    <w:basedOn w:val="Standard"/>
    <w:next w:val="Standard"/>
    <w:link w:val="ZitatZchn"/>
    <w:qFormat/>
    <w:pPr>
      <w:spacing w:before="120" w:after="120" w:line="240" w:lineRule="auto"/>
      <w:ind w:left="284" w:firstLine="0"/>
    </w:pPr>
  </w:style>
  <w:style w:type="paragraph" w:customStyle="1" w:styleId="Tabbeschrfitung">
    <w:name w:val="Tabbeschrfitung"/>
    <w:basedOn w:val="Beschriftung"/>
    <w:pPr>
      <w:spacing w:before="0" w:after="0" w:line="240" w:lineRule="auto"/>
      <w:ind w:left="0" w:right="0"/>
      <w:jc w:val="center"/>
    </w:pPr>
    <w:rPr>
      <w:rFonts w:ascii="Arial" w:hAnsi="Arial"/>
      <w:i w:val="0"/>
    </w:rPr>
  </w:style>
  <w:style w:type="paragraph" w:styleId="Verzeichnis1">
    <w:name w:val="toc 1"/>
    <w:basedOn w:val="Standard"/>
    <w:next w:val="Standard"/>
    <w:uiPriority w:val="39"/>
    <w:pPr>
      <w:spacing w:before="120" w:after="0" w:line="360" w:lineRule="auto"/>
      <w:ind w:left="1134" w:hanging="1134"/>
      <w:jc w:val="left"/>
    </w:pPr>
    <w:rPr>
      <w:b/>
      <w:smallCaps/>
      <w:sz w:val="28"/>
    </w:rPr>
  </w:style>
  <w:style w:type="paragraph" w:styleId="Verzeichnis2">
    <w:name w:val="toc 2"/>
    <w:basedOn w:val="Verzeichnis1"/>
    <w:next w:val="Standard"/>
    <w:uiPriority w:val="39"/>
    <w:rPr>
      <w:b w:val="0"/>
      <w:smallCaps w:val="0"/>
      <w:sz w:val="24"/>
    </w:rPr>
  </w:style>
  <w:style w:type="paragraph" w:styleId="Verzeichnis3">
    <w:name w:val="toc 3"/>
    <w:basedOn w:val="Verzeichnis1"/>
    <w:next w:val="Standard"/>
    <w:uiPriority w:val="39"/>
    <w:pPr>
      <w:spacing w:before="60" w:line="240" w:lineRule="auto"/>
    </w:pPr>
    <w:rPr>
      <w:smallCaps w:val="0"/>
      <w:sz w:val="20"/>
    </w:rPr>
  </w:style>
  <w:style w:type="paragraph" w:styleId="Verzeichnis4">
    <w:name w:val="toc 4"/>
    <w:basedOn w:val="Verzeichnis1"/>
    <w:next w:val="Standard"/>
    <w:semiHidden/>
    <w:pPr>
      <w:spacing w:before="0" w:line="240" w:lineRule="auto"/>
    </w:pPr>
    <w:rPr>
      <w:b w:val="0"/>
      <w:i/>
      <w:smallCaps w:val="0"/>
      <w:sz w:val="20"/>
    </w:rPr>
  </w:style>
  <w:style w:type="paragraph" w:styleId="Verzeichnis5">
    <w:name w:val="toc 5"/>
    <w:basedOn w:val="Verzeichnis1"/>
    <w:next w:val="Standard"/>
    <w:semiHidden/>
    <w:pPr>
      <w:spacing w:before="0"/>
    </w:pPr>
    <w:rPr>
      <w:b w:val="0"/>
      <w:sz w:val="18"/>
    </w:rPr>
  </w:style>
  <w:style w:type="paragraph" w:styleId="Verzeichnis6">
    <w:name w:val="toc 6"/>
    <w:basedOn w:val="Verzeichnis1"/>
    <w:next w:val="Standard"/>
    <w:semiHidden/>
    <w:pPr>
      <w:spacing w:before="0"/>
    </w:pPr>
    <w:rPr>
      <w:b w:val="0"/>
      <w:smallCaps w:val="0"/>
      <w:sz w:val="18"/>
    </w:rPr>
  </w:style>
  <w:style w:type="paragraph" w:styleId="Verzeichnis7">
    <w:name w:val="toc 7"/>
    <w:basedOn w:val="Standard"/>
    <w:next w:val="Standard"/>
    <w:semiHidden/>
    <w:pPr>
      <w:spacing w:before="0" w:after="0"/>
      <w:ind w:left="1440"/>
      <w:jc w:val="left"/>
    </w:pPr>
    <w:rPr>
      <w:sz w:val="18"/>
    </w:rPr>
  </w:style>
  <w:style w:type="paragraph" w:styleId="Verzeichnis8">
    <w:name w:val="toc 8"/>
    <w:basedOn w:val="Standard"/>
    <w:next w:val="Standard"/>
    <w:semiHidden/>
    <w:pPr>
      <w:spacing w:before="0" w:after="0"/>
      <w:ind w:left="1680"/>
      <w:jc w:val="left"/>
    </w:pPr>
    <w:rPr>
      <w:sz w:val="18"/>
    </w:rPr>
  </w:style>
  <w:style w:type="paragraph" w:styleId="Verzeichnis9">
    <w:name w:val="toc 9"/>
    <w:basedOn w:val="Standard"/>
    <w:next w:val="Standard"/>
    <w:semiHidden/>
    <w:pPr>
      <w:spacing w:before="0" w:after="0"/>
      <w:ind w:left="1920"/>
      <w:jc w:val="left"/>
    </w:pPr>
    <w:rPr>
      <w:sz w:val="18"/>
    </w:rPr>
  </w:style>
  <w:style w:type="paragraph" w:styleId="Untertitel">
    <w:name w:val="Subtitle"/>
    <w:basedOn w:val="Standard"/>
    <w:qFormat/>
    <w:pPr>
      <w:spacing w:before="480" w:after="480" w:line="360" w:lineRule="auto"/>
      <w:jc w:val="center"/>
    </w:pPr>
    <w:rPr>
      <w:b/>
      <w:smallCaps/>
      <w:spacing w:val="0"/>
      <w:sz w:val="44"/>
    </w:rPr>
  </w:style>
  <w:style w:type="paragraph" w:styleId="Titel">
    <w:name w:val="Title"/>
    <w:basedOn w:val="Standard"/>
    <w:qFormat/>
    <w:pPr>
      <w:spacing w:before="0" w:after="480" w:line="360" w:lineRule="auto"/>
      <w:jc w:val="center"/>
    </w:pPr>
    <w:rPr>
      <w:b/>
      <w:smallCaps/>
      <w:spacing w:val="0"/>
      <w:sz w:val="44"/>
    </w:rPr>
  </w:style>
  <w:style w:type="paragraph" w:styleId="Textkrper">
    <w:name w:val="Body Text"/>
    <w:basedOn w:val="Standard"/>
    <w:pPr>
      <w:ind w:firstLine="0"/>
    </w:pPr>
  </w:style>
  <w:style w:type="paragraph" w:styleId="Textkrper-Zeileneinzug">
    <w:name w:val="Body Text Indent"/>
    <w:basedOn w:val="Standard"/>
    <w:pPr>
      <w:jc w:val="center"/>
    </w:pPr>
    <w:rPr>
      <w:b/>
      <w:smallCaps/>
      <w:sz w:val="36"/>
    </w:rPr>
  </w:style>
  <w:style w:type="paragraph" w:customStyle="1" w:styleId="Literaturliste">
    <w:name w:val="Literaturliste"/>
    <w:basedOn w:val="Standard"/>
    <w:pPr>
      <w:spacing w:before="0" w:after="0" w:line="240" w:lineRule="auto"/>
      <w:ind w:left="567" w:hanging="567"/>
    </w:pPr>
  </w:style>
  <w:style w:type="paragraph" w:styleId="Dokumentstruktur">
    <w:name w:val="Document Map"/>
    <w:basedOn w:val="Standard"/>
    <w:semiHidden/>
    <w:pPr>
      <w:shd w:val="clear" w:color="auto" w:fill="000080"/>
    </w:pPr>
    <w:rPr>
      <w:rFonts w:ascii="Tahoma" w:hAnsi="Tahoma" w:cs="Tahoma"/>
    </w:rPr>
  </w:style>
  <w:style w:type="paragraph" w:customStyle="1" w:styleId="Abbildungskasten">
    <w:name w:val="Abbildungskasten"/>
    <w:basedOn w:val="Standard"/>
    <w:pPr>
      <w:pBdr>
        <w:top w:val="single" w:sz="12" w:space="3" w:color="auto"/>
        <w:left w:val="single" w:sz="12" w:space="0" w:color="auto"/>
        <w:bottom w:val="single" w:sz="12" w:space="3" w:color="auto"/>
        <w:right w:val="single" w:sz="12" w:space="0" w:color="auto"/>
      </w:pBdr>
      <w:ind w:left="284" w:right="284" w:firstLine="0"/>
      <w:jc w:val="center"/>
    </w:pPr>
  </w:style>
  <w:style w:type="paragraph" w:customStyle="1" w:styleId="Literatur">
    <w:name w:val="Literatur"/>
    <w:basedOn w:val="Standard"/>
    <w:link w:val="LiteraturZchn"/>
    <w:qFormat/>
    <w:rsid w:val="003D38D5"/>
    <w:pPr>
      <w:autoSpaceDE w:val="0"/>
      <w:autoSpaceDN w:val="0"/>
      <w:adjustRightInd w:val="0"/>
      <w:spacing w:before="0" w:after="0" w:line="240" w:lineRule="auto"/>
      <w:ind w:left="454" w:hanging="454"/>
      <w:jc w:val="left"/>
    </w:pPr>
    <w:rPr>
      <w:rFonts w:ascii="Times New Roman" w:eastAsia="Arial Unicode MS" w:hAnsi="Times New Roman" w:cs="Times New Roman"/>
      <w:spacing w:val="0"/>
      <w:kern w:val="0"/>
      <w:szCs w:val="24"/>
    </w:rPr>
  </w:style>
  <w:style w:type="paragraph" w:customStyle="1" w:styleId="Blockzitat">
    <w:name w:val="Blockzitat"/>
    <w:basedOn w:val="Zitat"/>
    <w:pPr>
      <w:spacing w:before="180"/>
      <w:ind w:right="284"/>
    </w:pPr>
  </w:style>
  <w:style w:type="character" w:customStyle="1" w:styleId="LiteraturZchn">
    <w:name w:val="Literatur Zchn"/>
    <w:link w:val="Literatur"/>
    <w:rsid w:val="003D38D5"/>
    <w:rPr>
      <w:rFonts w:eastAsia="Arial Unicode MS"/>
      <w:sz w:val="24"/>
      <w:szCs w:val="24"/>
      <w:lang w:eastAsia="de-DE"/>
    </w:rPr>
  </w:style>
  <w:style w:type="paragraph" w:styleId="Listenabsatz">
    <w:name w:val="List Paragraph"/>
    <w:basedOn w:val="Standard"/>
    <w:uiPriority w:val="34"/>
    <w:qFormat/>
    <w:rsid w:val="00251FD1"/>
    <w:pPr>
      <w:numPr>
        <w:numId w:val="15"/>
      </w:numPr>
      <w:spacing w:before="0" w:line="240" w:lineRule="auto"/>
      <w:ind w:left="714" w:hanging="357"/>
      <w:jc w:val="left"/>
    </w:pPr>
    <w:rPr>
      <w:rFonts w:eastAsiaTheme="minorHAnsi"/>
      <w:spacing w:val="0"/>
      <w:kern w:val="0"/>
      <w:szCs w:val="24"/>
      <w:lang w:eastAsia="en-US"/>
    </w:rPr>
  </w:style>
  <w:style w:type="character" w:styleId="Hyperlink">
    <w:name w:val="Hyperlink"/>
    <w:basedOn w:val="Absatz-Standardschriftart"/>
    <w:uiPriority w:val="99"/>
    <w:unhideWhenUsed/>
    <w:rsid w:val="00C4380F"/>
    <w:rPr>
      <w:color w:val="0000FF" w:themeColor="hyperlink"/>
      <w:u w:val="single"/>
    </w:rPr>
  </w:style>
  <w:style w:type="character" w:styleId="Hervorhebung">
    <w:name w:val="Emphasis"/>
    <w:basedOn w:val="Absatz-Standardschriftart"/>
    <w:uiPriority w:val="20"/>
    <w:qFormat/>
    <w:rsid w:val="0095570D"/>
    <w:rPr>
      <w:i/>
      <w:iCs/>
    </w:rPr>
  </w:style>
  <w:style w:type="character" w:styleId="Fett">
    <w:name w:val="Strong"/>
    <w:basedOn w:val="Absatz-Standardschriftart"/>
    <w:uiPriority w:val="22"/>
    <w:qFormat/>
    <w:rsid w:val="0095570D"/>
    <w:rPr>
      <w:b/>
      <w:bCs/>
    </w:rPr>
  </w:style>
  <w:style w:type="paragraph" w:styleId="Sprechblasentext">
    <w:name w:val="Balloon Text"/>
    <w:basedOn w:val="Standard"/>
    <w:link w:val="SprechblasentextZchn"/>
    <w:rsid w:val="0095570D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95570D"/>
    <w:rPr>
      <w:rFonts w:ascii="Tahoma" w:hAnsi="Tahoma" w:cs="Tahoma"/>
      <w:spacing w:val="8"/>
      <w:kern w:val="28"/>
      <w:sz w:val="16"/>
      <w:szCs w:val="16"/>
      <w:lang w:eastAsia="de-DE"/>
    </w:rPr>
  </w:style>
  <w:style w:type="paragraph" w:styleId="StandardWeb">
    <w:name w:val="Normal (Web)"/>
    <w:basedOn w:val="Standard"/>
    <w:uiPriority w:val="99"/>
    <w:unhideWhenUsed/>
    <w:rsid w:val="0095570D"/>
    <w:pPr>
      <w:spacing w:before="100" w:beforeAutospacing="1" w:after="100" w:afterAutospacing="1" w:line="240" w:lineRule="auto"/>
      <w:ind w:firstLine="0"/>
      <w:jc w:val="left"/>
    </w:pPr>
    <w:rPr>
      <w:rFonts w:ascii="Times New Roman" w:hAnsi="Times New Roman" w:cs="Times New Roman"/>
      <w:spacing w:val="0"/>
      <w:kern w:val="0"/>
      <w:szCs w:val="24"/>
    </w:rPr>
  </w:style>
  <w:style w:type="character" w:customStyle="1" w:styleId="FuzeileZchn">
    <w:name w:val="Fußzeile Zchn"/>
    <w:basedOn w:val="Absatz-Standardschriftart"/>
    <w:link w:val="Fuzeile"/>
    <w:uiPriority w:val="99"/>
    <w:rsid w:val="00777D4C"/>
    <w:rPr>
      <w:rFonts w:cs="Arial"/>
      <w:spacing w:val="8"/>
      <w:kern w:val="28"/>
      <w:sz w:val="24"/>
      <w:lang w:val="en-US" w:eastAsia="de-DE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6643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firstLine="0"/>
      <w:jc w:val="left"/>
    </w:pPr>
    <w:rPr>
      <w:rFonts w:ascii="Courier New" w:hAnsi="Courier New" w:cs="Courier New"/>
      <w:spacing w:val="0"/>
      <w:kern w:val="0"/>
      <w:sz w:val="20"/>
      <w:lang w:val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664306"/>
    <w:rPr>
      <w:rFonts w:ascii="Courier New" w:hAnsi="Courier New" w:cs="Courier New"/>
      <w:lang w:eastAsia="de-DE"/>
    </w:rPr>
  </w:style>
  <w:style w:type="character" w:styleId="BesuchterHyperlink">
    <w:name w:val="FollowedHyperlink"/>
    <w:basedOn w:val="Absatz-Standardschriftart"/>
    <w:rsid w:val="00797BEB"/>
    <w:rPr>
      <w:color w:val="800080" w:themeColor="followedHyperlink"/>
      <w:u w:val="single"/>
    </w:rPr>
  </w:style>
  <w:style w:type="table" w:styleId="Tabellenraster">
    <w:name w:val="Table Grid"/>
    <w:basedOn w:val="NormaleTabelle"/>
    <w:rsid w:val="00CF7B7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leAktuell">
    <w:name w:val="Table Contemporary"/>
    <w:basedOn w:val="NormaleTabelle"/>
    <w:rsid w:val="00CF7B7C"/>
    <w:pPr>
      <w:spacing w:before="60" w:after="240" w:line="288" w:lineRule="auto"/>
      <w:ind w:firstLine="284"/>
      <w:jc w:val="both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character" w:customStyle="1" w:styleId="ZitatZchn">
    <w:name w:val="Zitat Zchn"/>
    <w:basedOn w:val="Absatz-Standardschriftart"/>
    <w:link w:val="Zitat"/>
    <w:rsid w:val="00CF7B7C"/>
    <w:rPr>
      <w:rFonts w:ascii="Arial" w:hAnsi="Arial" w:cs="Arial"/>
      <w:spacing w:val="8"/>
      <w:kern w:val="28"/>
      <w:sz w:val="24"/>
      <w:lang w:val="en-US" w:eastAsia="de-D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Standard">
    <w:name w:val="Normal"/>
    <w:qFormat/>
    <w:rsid w:val="00F12312"/>
    <w:pPr>
      <w:spacing w:before="60" w:after="240" w:line="288" w:lineRule="auto"/>
      <w:ind w:firstLine="284"/>
      <w:jc w:val="both"/>
    </w:pPr>
    <w:rPr>
      <w:rFonts w:ascii="Arial" w:hAnsi="Arial" w:cs="Arial"/>
      <w:spacing w:val="8"/>
      <w:kern w:val="28"/>
      <w:sz w:val="24"/>
      <w:lang w:val="en-US" w:eastAsia="de-DE"/>
    </w:rPr>
  </w:style>
  <w:style w:type="paragraph" w:styleId="berschrift1">
    <w:name w:val="heading 1"/>
    <w:basedOn w:val="Standard"/>
    <w:next w:val="Standard"/>
    <w:qFormat/>
    <w:rsid w:val="00847545"/>
    <w:pPr>
      <w:keepNext/>
      <w:numPr>
        <w:numId w:val="1"/>
      </w:numPr>
      <w:suppressAutoHyphens/>
      <w:spacing w:before="240" w:after="120"/>
      <w:ind w:left="851" w:hanging="851"/>
      <w:jc w:val="left"/>
      <w:outlineLvl w:val="0"/>
    </w:pPr>
    <w:rPr>
      <w:b/>
      <w:sz w:val="32"/>
    </w:rPr>
  </w:style>
  <w:style w:type="paragraph" w:styleId="berschrift2">
    <w:name w:val="heading 2"/>
    <w:basedOn w:val="Standard"/>
    <w:next w:val="Standard"/>
    <w:qFormat/>
    <w:pPr>
      <w:keepNext/>
      <w:numPr>
        <w:ilvl w:val="1"/>
        <w:numId w:val="1"/>
      </w:numPr>
      <w:suppressAutoHyphens/>
      <w:spacing w:before="160" w:after="120"/>
      <w:ind w:left="851" w:hanging="851"/>
      <w:jc w:val="left"/>
      <w:outlineLvl w:val="1"/>
    </w:pPr>
    <w:rPr>
      <w:b/>
      <w:sz w:val="28"/>
    </w:rPr>
  </w:style>
  <w:style w:type="paragraph" w:styleId="berschrift3">
    <w:name w:val="heading 3"/>
    <w:basedOn w:val="Standard"/>
    <w:next w:val="Standard"/>
    <w:qFormat/>
    <w:pPr>
      <w:keepNext/>
      <w:numPr>
        <w:ilvl w:val="2"/>
        <w:numId w:val="1"/>
      </w:numPr>
      <w:suppressAutoHyphens/>
      <w:spacing w:before="120" w:after="80"/>
      <w:ind w:left="851" w:hanging="851"/>
      <w:jc w:val="left"/>
      <w:outlineLvl w:val="2"/>
    </w:pPr>
    <w:rPr>
      <w:b/>
    </w:rPr>
  </w:style>
  <w:style w:type="paragraph" w:styleId="berschrift4">
    <w:name w:val="heading 4"/>
    <w:basedOn w:val="Standard"/>
    <w:next w:val="Standard"/>
    <w:qFormat/>
    <w:pPr>
      <w:keepNext/>
      <w:numPr>
        <w:ilvl w:val="3"/>
        <w:numId w:val="1"/>
      </w:numPr>
      <w:spacing w:before="240"/>
      <w:ind w:left="851" w:hanging="851"/>
      <w:jc w:val="left"/>
      <w:outlineLvl w:val="3"/>
    </w:pPr>
  </w:style>
  <w:style w:type="paragraph" w:styleId="berschrift5">
    <w:name w:val="heading 5"/>
    <w:basedOn w:val="Standard"/>
    <w:next w:val="Standard"/>
    <w:qFormat/>
    <w:pPr>
      <w:numPr>
        <w:ilvl w:val="4"/>
        <w:numId w:val="1"/>
      </w:numPr>
      <w:spacing w:before="240"/>
      <w:outlineLvl w:val="4"/>
    </w:pPr>
    <w:rPr>
      <w:sz w:val="22"/>
    </w:rPr>
  </w:style>
  <w:style w:type="paragraph" w:styleId="berschrift6">
    <w:name w:val="heading 6"/>
    <w:basedOn w:val="Standard"/>
    <w:next w:val="Standard"/>
    <w:qFormat/>
    <w:pPr>
      <w:numPr>
        <w:ilvl w:val="5"/>
        <w:numId w:val="1"/>
      </w:numPr>
      <w:spacing w:before="240"/>
      <w:outlineLvl w:val="5"/>
    </w:pPr>
    <w:rPr>
      <w:i/>
      <w:sz w:val="22"/>
    </w:rPr>
  </w:style>
  <w:style w:type="paragraph" w:styleId="berschrift7">
    <w:name w:val="heading 7"/>
    <w:basedOn w:val="Standard"/>
    <w:next w:val="Standard"/>
    <w:qFormat/>
    <w:pPr>
      <w:numPr>
        <w:ilvl w:val="6"/>
        <w:numId w:val="1"/>
      </w:numPr>
      <w:spacing w:before="240"/>
      <w:outlineLvl w:val="6"/>
    </w:pPr>
    <w:rPr>
      <w:sz w:val="20"/>
    </w:rPr>
  </w:style>
  <w:style w:type="paragraph" w:styleId="berschrift8">
    <w:name w:val="heading 8"/>
    <w:basedOn w:val="Standard"/>
    <w:next w:val="Standard"/>
    <w:qFormat/>
    <w:pPr>
      <w:numPr>
        <w:ilvl w:val="7"/>
        <w:numId w:val="1"/>
      </w:numPr>
      <w:spacing w:before="240"/>
      <w:outlineLvl w:val="7"/>
    </w:pPr>
    <w:rPr>
      <w:i/>
      <w:sz w:val="20"/>
    </w:rPr>
  </w:style>
  <w:style w:type="paragraph" w:styleId="berschrift9">
    <w:name w:val="heading 9"/>
    <w:basedOn w:val="Standard"/>
    <w:next w:val="Standard"/>
    <w:qFormat/>
    <w:pPr>
      <w:numPr>
        <w:ilvl w:val="8"/>
        <w:numId w:val="1"/>
      </w:numPr>
      <w:spacing w:before="240"/>
      <w:outlineLvl w:val="8"/>
    </w:pPr>
    <w:rPr>
      <w:i/>
      <w:sz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nummer">
    <w:name w:val="List Number"/>
    <w:basedOn w:val="Standard"/>
    <w:pPr>
      <w:ind w:left="425" w:hanging="425"/>
    </w:pPr>
    <w:rPr>
      <w:rFonts w:ascii="Times New Roman" w:hAnsi="Times New Roman"/>
    </w:rPr>
  </w:style>
  <w:style w:type="paragraph" w:styleId="Aufzhlungszeichen">
    <w:name w:val="List Bullet"/>
    <w:basedOn w:val="Standard"/>
    <w:pPr>
      <w:spacing w:line="240" w:lineRule="auto"/>
      <w:ind w:left="851" w:hanging="284"/>
    </w:pPr>
    <w:rPr>
      <w:rFonts w:ascii="Times New Roman" w:hAnsi="Times New Roman"/>
    </w:rPr>
  </w:style>
  <w:style w:type="paragraph" w:styleId="Kopfzeile">
    <w:name w:val="header"/>
    <w:basedOn w:val="Standard"/>
    <w:pPr>
      <w:tabs>
        <w:tab w:val="center" w:pos="4536"/>
        <w:tab w:val="right" w:pos="9072"/>
      </w:tabs>
      <w:spacing w:before="0"/>
      <w:ind w:firstLine="0"/>
    </w:pPr>
    <w:rPr>
      <w:rFonts w:ascii="Times New Roman" w:hAnsi="Times New Roman"/>
      <w:sz w:val="20"/>
    </w:rPr>
  </w:style>
  <w:style w:type="paragraph" w:styleId="Fuzeile">
    <w:name w:val="footer"/>
    <w:basedOn w:val="Standard"/>
    <w:link w:val="FuzeileZchn"/>
    <w:uiPriority w:val="99"/>
    <w:pPr>
      <w:tabs>
        <w:tab w:val="center" w:pos="4536"/>
        <w:tab w:val="right" w:pos="9072"/>
      </w:tabs>
    </w:pPr>
    <w:rPr>
      <w:rFonts w:ascii="Times New Roman" w:hAnsi="Times New Roman"/>
    </w:rPr>
  </w:style>
  <w:style w:type="character" w:styleId="Seitenzahl">
    <w:name w:val="page number"/>
    <w:basedOn w:val="Absatz-Standardschriftart"/>
  </w:style>
  <w:style w:type="paragraph" w:styleId="Beschriftung">
    <w:name w:val="caption"/>
    <w:basedOn w:val="Standard"/>
    <w:next w:val="Standard"/>
    <w:qFormat/>
    <w:pPr>
      <w:spacing w:before="180"/>
      <w:ind w:left="284" w:right="284" w:firstLine="0"/>
    </w:pPr>
    <w:rPr>
      <w:rFonts w:ascii="Times New Roman" w:hAnsi="Times New Roman"/>
      <w:i/>
      <w:sz w:val="20"/>
    </w:rPr>
  </w:style>
  <w:style w:type="paragraph" w:styleId="Funotentext">
    <w:name w:val="footnote text"/>
    <w:basedOn w:val="Standard"/>
    <w:semiHidden/>
    <w:pPr>
      <w:spacing w:line="200" w:lineRule="exact"/>
      <w:ind w:firstLine="0"/>
    </w:pPr>
    <w:rPr>
      <w:rFonts w:ascii="Times New Roman" w:hAnsi="Times New Roman"/>
      <w:sz w:val="20"/>
    </w:rPr>
  </w:style>
  <w:style w:type="character" w:styleId="Funotenzeichen">
    <w:name w:val="footnote reference"/>
    <w:basedOn w:val="Absatz-Standardschriftart"/>
    <w:semiHidden/>
    <w:rPr>
      <w:vertAlign w:val="superscript"/>
    </w:rPr>
  </w:style>
  <w:style w:type="paragraph" w:styleId="Zitat">
    <w:name w:val="Quote"/>
    <w:basedOn w:val="Standard"/>
    <w:next w:val="Standard"/>
    <w:link w:val="ZitatZchn"/>
    <w:qFormat/>
    <w:pPr>
      <w:spacing w:before="120" w:after="120" w:line="240" w:lineRule="auto"/>
      <w:ind w:left="284" w:firstLine="0"/>
    </w:pPr>
  </w:style>
  <w:style w:type="paragraph" w:customStyle="1" w:styleId="Tabbeschrfitung">
    <w:name w:val="Tabbeschrfitung"/>
    <w:basedOn w:val="Beschriftung"/>
    <w:pPr>
      <w:spacing w:before="0" w:after="0" w:line="240" w:lineRule="auto"/>
      <w:ind w:left="0" w:right="0"/>
      <w:jc w:val="center"/>
    </w:pPr>
    <w:rPr>
      <w:rFonts w:ascii="Arial" w:hAnsi="Arial"/>
      <w:i w:val="0"/>
    </w:rPr>
  </w:style>
  <w:style w:type="paragraph" w:styleId="Verzeichnis1">
    <w:name w:val="toc 1"/>
    <w:basedOn w:val="Standard"/>
    <w:next w:val="Standard"/>
    <w:uiPriority w:val="39"/>
    <w:pPr>
      <w:spacing w:before="120" w:after="0" w:line="360" w:lineRule="auto"/>
      <w:ind w:left="1134" w:hanging="1134"/>
      <w:jc w:val="left"/>
    </w:pPr>
    <w:rPr>
      <w:b/>
      <w:smallCaps/>
      <w:sz w:val="28"/>
    </w:rPr>
  </w:style>
  <w:style w:type="paragraph" w:styleId="Verzeichnis2">
    <w:name w:val="toc 2"/>
    <w:basedOn w:val="Verzeichnis1"/>
    <w:next w:val="Standard"/>
    <w:uiPriority w:val="39"/>
    <w:rPr>
      <w:b w:val="0"/>
      <w:smallCaps w:val="0"/>
      <w:sz w:val="24"/>
    </w:rPr>
  </w:style>
  <w:style w:type="paragraph" w:styleId="Verzeichnis3">
    <w:name w:val="toc 3"/>
    <w:basedOn w:val="Verzeichnis1"/>
    <w:next w:val="Standard"/>
    <w:uiPriority w:val="39"/>
    <w:pPr>
      <w:spacing w:before="60" w:line="240" w:lineRule="auto"/>
    </w:pPr>
    <w:rPr>
      <w:smallCaps w:val="0"/>
      <w:sz w:val="20"/>
    </w:rPr>
  </w:style>
  <w:style w:type="paragraph" w:styleId="Verzeichnis4">
    <w:name w:val="toc 4"/>
    <w:basedOn w:val="Verzeichnis1"/>
    <w:next w:val="Standard"/>
    <w:semiHidden/>
    <w:pPr>
      <w:spacing w:before="0" w:line="240" w:lineRule="auto"/>
    </w:pPr>
    <w:rPr>
      <w:b w:val="0"/>
      <w:i/>
      <w:smallCaps w:val="0"/>
      <w:sz w:val="20"/>
    </w:rPr>
  </w:style>
  <w:style w:type="paragraph" w:styleId="Verzeichnis5">
    <w:name w:val="toc 5"/>
    <w:basedOn w:val="Verzeichnis1"/>
    <w:next w:val="Standard"/>
    <w:semiHidden/>
    <w:pPr>
      <w:spacing w:before="0"/>
    </w:pPr>
    <w:rPr>
      <w:b w:val="0"/>
      <w:sz w:val="18"/>
    </w:rPr>
  </w:style>
  <w:style w:type="paragraph" w:styleId="Verzeichnis6">
    <w:name w:val="toc 6"/>
    <w:basedOn w:val="Verzeichnis1"/>
    <w:next w:val="Standard"/>
    <w:semiHidden/>
    <w:pPr>
      <w:spacing w:before="0"/>
    </w:pPr>
    <w:rPr>
      <w:b w:val="0"/>
      <w:smallCaps w:val="0"/>
      <w:sz w:val="18"/>
    </w:rPr>
  </w:style>
  <w:style w:type="paragraph" w:styleId="Verzeichnis7">
    <w:name w:val="toc 7"/>
    <w:basedOn w:val="Standard"/>
    <w:next w:val="Standard"/>
    <w:semiHidden/>
    <w:pPr>
      <w:spacing w:before="0" w:after="0"/>
      <w:ind w:left="1440"/>
      <w:jc w:val="left"/>
    </w:pPr>
    <w:rPr>
      <w:sz w:val="18"/>
    </w:rPr>
  </w:style>
  <w:style w:type="paragraph" w:styleId="Verzeichnis8">
    <w:name w:val="toc 8"/>
    <w:basedOn w:val="Standard"/>
    <w:next w:val="Standard"/>
    <w:semiHidden/>
    <w:pPr>
      <w:spacing w:before="0" w:after="0"/>
      <w:ind w:left="1680"/>
      <w:jc w:val="left"/>
    </w:pPr>
    <w:rPr>
      <w:sz w:val="18"/>
    </w:rPr>
  </w:style>
  <w:style w:type="paragraph" w:styleId="Verzeichnis9">
    <w:name w:val="toc 9"/>
    <w:basedOn w:val="Standard"/>
    <w:next w:val="Standard"/>
    <w:semiHidden/>
    <w:pPr>
      <w:spacing w:before="0" w:after="0"/>
      <w:ind w:left="1920"/>
      <w:jc w:val="left"/>
    </w:pPr>
    <w:rPr>
      <w:sz w:val="18"/>
    </w:rPr>
  </w:style>
  <w:style w:type="paragraph" w:styleId="Untertitel">
    <w:name w:val="Subtitle"/>
    <w:basedOn w:val="Standard"/>
    <w:qFormat/>
    <w:pPr>
      <w:spacing w:before="480" w:after="480" w:line="360" w:lineRule="auto"/>
      <w:jc w:val="center"/>
    </w:pPr>
    <w:rPr>
      <w:b/>
      <w:smallCaps/>
      <w:spacing w:val="0"/>
      <w:sz w:val="44"/>
    </w:rPr>
  </w:style>
  <w:style w:type="paragraph" w:styleId="Titel">
    <w:name w:val="Title"/>
    <w:basedOn w:val="Standard"/>
    <w:qFormat/>
    <w:pPr>
      <w:spacing w:before="0" w:after="480" w:line="360" w:lineRule="auto"/>
      <w:jc w:val="center"/>
    </w:pPr>
    <w:rPr>
      <w:b/>
      <w:smallCaps/>
      <w:spacing w:val="0"/>
      <w:sz w:val="44"/>
    </w:rPr>
  </w:style>
  <w:style w:type="paragraph" w:styleId="Textkrper">
    <w:name w:val="Body Text"/>
    <w:basedOn w:val="Standard"/>
    <w:pPr>
      <w:ind w:firstLine="0"/>
    </w:pPr>
  </w:style>
  <w:style w:type="paragraph" w:styleId="Textkrper-Zeileneinzug">
    <w:name w:val="Body Text Indent"/>
    <w:basedOn w:val="Standard"/>
    <w:pPr>
      <w:jc w:val="center"/>
    </w:pPr>
    <w:rPr>
      <w:b/>
      <w:smallCaps/>
      <w:sz w:val="36"/>
    </w:rPr>
  </w:style>
  <w:style w:type="paragraph" w:customStyle="1" w:styleId="Literaturliste">
    <w:name w:val="Literaturliste"/>
    <w:basedOn w:val="Standard"/>
    <w:pPr>
      <w:spacing w:before="0" w:after="0" w:line="240" w:lineRule="auto"/>
      <w:ind w:left="567" w:hanging="567"/>
    </w:pPr>
  </w:style>
  <w:style w:type="paragraph" w:styleId="Dokumentstruktur">
    <w:name w:val="Document Map"/>
    <w:basedOn w:val="Standard"/>
    <w:semiHidden/>
    <w:pPr>
      <w:shd w:val="clear" w:color="auto" w:fill="000080"/>
    </w:pPr>
    <w:rPr>
      <w:rFonts w:ascii="Tahoma" w:hAnsi="Tahoma" w:cs="Tahoma"/>
    </w:rPr>
  </w:style>
  <w:style w:type="paragraph" w:customStyle="1" w:styleId="Abbildungskasten">
    <w:name w:val="Abbildungskasten"/>
    <w:basedOn w:val="Standard"/>
    <w:pPr>
      <w:pBdr>
        <w:top w:val="single" w:sz="12" w:space="3" w:color="auto"/>
        <w:left w:val="single" w:sz="12" w:space="0" w:color="auto"/>
        <w:bottom w:val="single" w:sz="12" w:space="3" w:color="auto"/>
        <w:right w:val="single" w:sz="12" w:space="0" w:color="auto"/>
      </w:pBdr>
      <w:ind w:left="284" w:right="284" w:firstLine="0"/>
      <w:jc w:val="center"/>
    </w:pPr>
  </w:style>
  <w:style w:type="paragraph" w:customStyle="1" w:styleId="Literatur">
    <w:name w:val="Literatur"/>
    <w:basedOn w:val="Standard"/>
    <w:link w:val="LiteraturZchn"/>
    <w:qFormat/>
    <w:rsid w:val="003D38D5"/>
    <w:pPr>
      <w:autoSpaceDE w:val="0"/>
      <w:autoSpaceDN w:val="0"/>
      <w:adjustRightInd w:val="0"/>
      <w:spacing w:before="0" w:after="0" w:line="240" w:lineRule="auto"/>
      <w:ind w:left="454" w:hanging="454"/>
      <w:jc w:val="left"/>
    </w:pPr>
    <w:rPr>
      <w:rFonts w:ascii="Times New Roman" w:eastAsia="Arial Unicode MS" w:hAnsi="Times New Roman" w:cs="Times New Roman"/>
      <w:spacing w:val="0"/>
      <w:kern w:val="0"/>
      <w:szCs w:val="24"/>
    </w:rPr>
  </w:style>
  <w:style w:type="paragraph" w:customStyle="1" w:styleId="Blockzitat">
    <w:name w:val="Blockzitat"/>
    <w:basedOn w:val="Zitat"/>
    <w:pPr>
      <w:spacing w:before="180"/>
      <w:ind w:right="284"/>
    </w:pPr>
  </w:style>
  <w:style w:type="character" w:customStyle="1" w:styleId="LiteraturZchn">
    <w:name w:val="Literatur Zchn"/>
    <w:link w:val="Literatur"/>
    <w:rsid w:val="003D38D5"/>
    <w:rPr>
      <w:rFonts w:eastAsia="Arial Unicode MS"/>
      <w:sz w:val="24"/>
      <w:szCs w:val="24"/>
      <w:lang w:eastAsia="de-DE"/>
    </w:rPr>
  </w:style>
  <w:style w:type="paragraph" w:styleId="Listenabsatz">
    <w:name w:val="List Paragraph"/>
    <w:basedOn w:val="Standard"/>
    <w:uiPriority w:val="34"/>
    <w:qFormat/>
    <w:rsid w:val="00251FD1"/>
    <w:pPr>
      <w:numPr>
        <w:numId w:val="15"/>
      </w:numPr>
      <w:spacing w:before="0" w:line="240" w:lineRule="auto"/>
      <w:ind w:left="714" w:hanging="357"/>
      <w:jc w:val="left"/>
    </w:pPr>
    <w:rPr>
      <w:rFonts w:eastAsiaTheme="minorHAnsi"/>
      <w:spacing w:val="0"/>
      <w:kern w:val="0"/>
      <w:szCs w:val="24"/>
      <w:lang w:eastAsia="en-US"/>
    </w:rPr>
  </w:style>
  <w:style w:type="character" w:styleId="Hyperlink">
    <w:name w:val="Hyperlink"/>
    <w:basedOn w:val="Absatz-Standardschriftart"/>
    <w:uiPriority w:val="99"/>
    <w:unhideWhenUsed/>
    <w:rsid w:val="00C4380F"/>
    <w:rPr>
      <w:color w:val="0000FF" w:themeColor="hyperlink"/>
      <w:u w:val="single"/>
    </w:rPr>
  </w:style>
  <w:style w:type="character" w:styleId="Hervorhebung">
    <w:name w:val="Emphasis"/>
    <w:basedOn w:val="Absatz-Standardschriftart"/>
    <w:uiPriority w:val="20"/>
    <w:qFormat/>
    <w:rsid w:val="0095570D"/>
    <w:rPr>
      <w:i/>
      <w:iCs/>
    </w:rPr>
  </w:style>
  <w:style w:type="character" w:styleId="Fett">
    <w:name w:val="Strong"/>
    <w:basedOn w:val="Absatz-Standardschriftart"/>
    <w:uiPriority w:val="22"/>
    <w:qFormat/>
    <w:rsid w:val="0095570D"/>
    <w:rPr>
      <w:b/>
      <w:bCs/>
    </w:rPr>
  </w:style>
  <w:style w:type="paragraph" w:styleId="Sprechblasentext">
    <w:name w:val="Balloon Text"/>
    <w:basedOn w:val="Standard"/>
    <w:link w:val="SprechblasentextZchn"/>
    <w:rsid w:val="0095570D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95570D"/>
    <w:rPr>
      <w:rFonts w:ascii="Tahoma" w:hAnsi="Tahoma" w:cs="Tahoma"/>
      <w:spacing w:val="8"/>
      <w:kern w:val="28"/>
      <w:sz w:val="16"/>
      <w:szCs w:val="16"/>
      <w:lang w:eastAsia="de-DE"/>
    </w:rPr>
  </w:style>
  <w:style w:type="paragraph" w:styleId="StandardWeb">
    <w:name w:val="Normal (Web)"/>
    <w:basedOn w:val="Standard"/>
    <w:uiPriority w:val="99"/>
    <w:unhideWhenUsed/>
    <w:rsid w:val="0095570D"/>
    <w:pPr>
      <w:spacing w:before="100" w:beforeAutospacing="1" w:after="100" w:afterAutospacing="1" w:line="240" w:lineRule="auto"/>
      <w:ind w:firstLine="0"/>
      <w:jc w:val="left"/>
    </w:pPr>
    <w:rPr>
      <w:rFonts w:ascii="Times New Roman" w:hAnsi="Times New Roman" w:cs="Times New Roman"/>
      <w:spacing w:val="0"/>
      <w:kern w:val="0"/>
      <w:szCs w:val="24"/>
    </w:rPr>
  </w:style>
  <w:style w:type="character" w:customStyle="1" w:styleId="FuzeileZchn">
    <w:name w:val="Fußzeile Zchn"/>
    <w:basedOn w:val="Absatz-Standardschriftart"/>
    <w:link w:val="Fuzeile"/>
    <w:uiPriority w:val="99"/>
    <w:rsid w:val="00777D4C"/>
    <w:rPr>
      <w:rFonts w:cs="Arial"/>
      <w:spacing w:val="8"/>
      <w:kern w:val="28"/>
      <w:sz w:val="24"/>
      <w:lang w:val="en-US" w:eastAsia="de-DE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6643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firstLine="0"/>
      <w:jc w:val="left"/>
    </w:pPr>
    <w:rPr>
      <w:rFonts w:ascii="Courier New" w:hAnsi="Courier New" w:cs="Courier New"/>
      <w:spacing w:val="0"/>
      <w:kern w:val="0"/>
      <w:sz w:val="20"/>
      <w:lang w:val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664306"/>
    <w:rPr>
      <w:rFonts w:ascii="Courier New" w:hAnsi="Courier New" w:cs="Courier New"/>
      <w:lang w:eastAsia="de-DE"/>
    </w:rPr>
  </w:style>
  <w:style w:type="character" w:styleId="BesuchterHyperlink">
    <w:name w:val="FollowedHyperlink"/>
    <w:basedOn w:val="Absatz-Standardschriftart"/>
    <w:rsid w:val="00797BEB"/>
    <w:rPr>
      <w:color w:val="800080" w:themeColor="followedHyperlink"/>
      <w:u w:val="single"/>
    </w:rPr>
  </w:style>
  <w:style w:type="table" w:styleId="Tabellenraster">
    <w:name w:val="Table Grid"/>
    <w:basedOn w:val="NormaleTabelle"/>
    <w:rsid w:val="00CF7B7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leAktuell">
    <w:name w:val="Table Contemporary"/>
    <w:basedOn w:val="NormaleTabelle"/>
    <w:rsid w:val="00CF7B7C"/>
    <w:pPr>
      <w:spacing w:before="60" w:after="240" w:line="288" w:lineRule="auto"/>
      <w:ind w:firstLine="284"/>
      <w:jc w:val="both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character" w:customStyle="1" w:styleId="ZitatZchn">
    <w:name w:val="Zitat Zchn"/>
    <w:basedOn w:val="Absatz-Standardschriftart"/>
    <w:link w:val="Zitat"/>
    <w:rsid w:val="00CF7B7C"/>
    <w:rPr>
      <w:rFonts w:ascii="Arial" w:hAnsi="Arial" w:cs="Arial"/>
      <w:spacing w:val="8"/>
      <w:kern w:val="28"/>
      <w:sz w:val="24"/>
      <w:lang w:val="en-US"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01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3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1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9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8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6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2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2745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171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127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011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668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469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883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99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280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133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8368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920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002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0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84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55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26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938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64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theme" Target="theme/theme1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footer" Target="footer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kumente%20und%20Einstellungen\Administrator\Desktop\Sem2000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9FCEFC-5A05-4639-8742-F8B15F7F49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Sem2000</Template>
  <TotalTime>0</TotalTime>
  <Pages>1</Pages>
  <Words>192</Words>
  <Characters>1213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Gnome-Colors Patcher Se7en Readme</vt:lpstr>
    </vt:vector>
  </TitlesOfParts>
  <Company/>
  <LinksUpToDate>false</LinksUpToDate>
  <CharactersWithSpaces>1403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Gnome-Colors Patcher Se7en Readme</dc:title>
  <dc:creator>alex</dc:creator>
  <cp:lastModifiedBy>alex</cp:lastModifiedBy>
  <cp:revision>288</cp:revision>
  <cp:lastPrinted>2014-01-02T21:58:00Z</cp:lastPrinted>
  <dcterms:created xsi:type="dcterms:W3CDTF">2013-04-03T13:15:00Z</dcterms:created>
  <dcterms:modified xsi:type="dcterms:W3CDTF">2014-01-24T23:59:00Z</dcterms:modified>
</cp:coreProperties>
</file>